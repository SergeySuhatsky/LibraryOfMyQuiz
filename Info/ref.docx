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0C12" w14:textId="77777777" w:rsidR="002C377F" w:rsidRPr="005F3E53" w:rsidRDefault="002C377F" w:rsidP="002C377F">
      <w:pPr>
        <w:pStyle w:val="-10"/>
      </w:pPr>
      <w:bookmarkStart w:id="0" w:name="_Hlk143593756"/>
      <w:r w:rsidRPr="005F3E53">
        <w:t>МИНИСТЕРСТВО НАУКИ И ВЫСШЕГО ОБРАЗОВАНИЯ РОССИЙСКОЙ ФЕДЕРАЦИИ</w:t>
      </w:r>
    </w:p>
    <w:p w14:paraId="46EBD2A6" w14:textId="77777777" w:rsidR="002C377F" w:rsidRPr="005F3E53" w:rsidRDefault="002C377F" w:rsidP="002C377F">
      <w:pPr>
        <w:pStyle w:val="-2"/>
      </w:pPr>
      <w:r w:rsidRPr="005F3E53">
        <w:t>Федеральное государственное автономное образовательное учреждение высшего образования</w:t>
      </w:r>
    </w:p>
    <w:p w14:paraId="5FFD086A" w14:textId="77777777" w:rsidR="002C377F" w:rsidRPr="005F3E53" w:rsidRDefault="002C377F" w:rsidP="002C377F">
      <w:pPr>
        <w:pStyle w:val="-2"/>
      </w:pPr>
      <w:r w:rsidRPr="005F3E53">
        <w:t>«Санкт-Петербургский государственный университет аэрокосмического приборостроения»</w:t>
      </w:r>
    </w:p>
    <w:p w14:paraId="0938A9BF" w14:textId="77777777" w:rsidR="002C377F" w:rsidRPr="005F3E53" w:rsidRDefault="002C377F" w:rsidP="002C377F">
      <w:pPr>
        <w:pStyle w:val="-3"/>
      </w:pPr>
      <w:r w:rsidRPr="005F3E53">
        <w:t xml:space="preserve">кАФЕДРА </w:t>
      </w:r>
      <w:r w:rsidRPr="005F3E53">
        <w:rPr>
          <w:highlight w:val="lightGray"/>
        </w:rPr>
        <w:t>нАЗВАНИЕ</w:t>
      </w:r>
    </w:p>
    <w:p w14:paraId="5DD4B2B1" w14:textId="77777777" w:rsidR="002C377F" w:rsidRPr="005F3E53" w:rsidRDefault="00E16E87" w:rsidP="002C377F">
      <w:pPr>
        <w:pStyle w:val="-4"/>
      </w:pPr>
      <w:r>
        <w:t>ОТЧЕТ</w:t>
      </w:r>
      <w:r w:rsidR="002C377F" w:rsidRPr="005F3E53">
        <w:t xml:space="preserve"> </w:t>
      </w:r>
      <w:r w:rsidR="002C377F" w:rsidRPr="005F3E53">
        <w:br/>
        <w:t>ЗАЩИЩЕН С ОЦЕНКОЙ</w:t>
      </w:r>
    </w:p>
    <w:p w14:paraId="43D813E1" w14:textId="77777777" w:rsidR="002C377F" w:rsidRPr="005F3E53" w:rsidRDefault="00E16E87" w:rsidP="002C377F">
      <w:pPr>
        <w:pStyle w:val="-4"/>
      </w:pPr>
      <w:r>
        <w:t>ПРЕПОДАВА</w:t>
      </w:r>
      <w:r w:rsidR="002C377F" w:rsidRPr="005F3E53">
        <w:t>ТЕЛЬ</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743"/>
      </w:tblGrid>
      <w:tr w:rsidR="00D538E8" w:rsidRPr="005F3E53" w14:paraId="4966D9D7" w14:textId="77777777" w:rsidTr="003B5272">
        <w:trPr>
          <w:trHeight w:val="753"/>
        </w:trPr>
        <w:tc>
          <w:tcPr>
            <w:tcW w:w="3261" w:type="dxa"/>
            <w:tcBorders>
              <w:top w:val="nil"/>
              <w:left w:val="nil"/>
              <w:right w:val="nil"/>
            </w:tcBorders>
            <w:vAlign w:val="bottom"/>
          </w:tcPr>
          <w:p w14:paraId="537F87F0" w14:textId="77777777" w:rsidR="00D538E8" w:rsidRPr="005F3E53" w:rsidRDefault="00D538E8" w:rsidP="00D538E8">
            <w:pPr>
              <w:pStyle w:val="-1"/>
            </w:pPr>
            <w:r w:rsidRPr="005F3E53">
              <w:rPr>
                <w:highlight w:val="lightGray"/>
              </w:rPr>
              <w:t>название</w:t>
            </w:r>
          </w:p>
        </w:tc>
        <w:tc>
          <w:tcPr>
            <w:tcW w:w="283" w:type="dxa"/>
            <w:tcBorders>
              <w:top w:val="nil"/>
              <w:left w:val="nil"/>
              <w:bottom w:val="nil"/>
              <w:right w:val="nil"/>
            </w:tcBorders>
            <w:vAlign w:val="bottom"/>
          </w:tcPr>
          <w:p w14:paraId="5E8EDCED" w14:textId="77777777" w:rsidR="00D538E8" w:rsidRPr="005F3E53" w:rsidRDefault="00D538E8" w:rsidP="00D538E8">
            <w:pPr>
              <w:widowControl w:val="0"/>
              <w:autoSpaceDE w:val="0"/>
              <w:autoSpaceDN w:val="0"/>
              <w:adjustRightInd w:val="0"/>
              <w:spacing w:before="140"/>
              <w:ind w:firstLine="0"/>
              <w:jc w:val="center"/>
            </w:pPr>
          </w:p>
        </w:tc>
        <w:tc>
          <w:tcPr>
            <w:tcW w:w="2833" w:type="dxa"/>
            <w:tcBorders>
              <w:top w:val="nil"/>
              <w:left w:val="nil"/>
              <w:right w:val="nil"/>
            </w:tcBorders>
            <w:vAlign w:val="bottom"/>
          </w:tcPr>
          <w:p w14:paraId="29BE48AA" w14:textId="77777777" w:rsidR="00D538E8" w:rsidRPr="005F3E53" w:rsidRDefault="00D538E8" w:rsidP="00D538E8">
            <w:pPr>
              <w:pStyle w:val="-1"/>
            </w:pPr>
            <w:r w:rsidRPr="005F3E53">
              <w:rPr>
                <w:highlight w:val="lightGray"/>
              </w:rPr>
              <w:t>подпись, дата</w:t>
            </w:r>
          </w:p>
        </w:tc>
        <w:tc>
          <w:tcPr>
            <w:tcW w:w="236" w:type="dxa"/>
            <w:tcBorders>
              <w:top w:val="nil"/>
              <w:left w:val="nil"/>
              <w:bottom w:val="nil"/>
              <w:right w:val="nil"/>
            </w:tcBorders>
            <w:vAlign w:val="bottom"/>
          </w:tcPr>
          <w:p w14:paraId="03F67010" w14:textId="77777777" w:rsidR="00D538E8" w:rsidRPr="005F3E53" w:rsidRDefault="00D538E8" w:rsidP="00D538E8">
            <w:pPr>
              <w:widowControl w:val="0"/>
              <w:autoSpaceDE w:val="0"/>
              <w:autoSpaceDN w:val="0"/>
              <w:adjustRightInd w:val="0"/>
              <w:spacing w:before="140"/>
              <w:ind w:firstLine="0"/>
              <w:jc w:val="center"/>
            </w:pPr>
          </w:p>
        </w:tc>
        <w:tc>
          <w:tcPr>
            <w:tcW w:w="2743" w:type="dxa"/>
            <w:tcBorders>
              <w:top w:val="nil"/>
              <w:left w:val="nil"/>
              <w:right w:val="nil"/>
            </w:tcBorders>
            <w:vAlign w:val="bottom"/>
          </w:tcPr>
          <w:p w14:paraId="2035C22C" w14:textId="77777777" w:rsidR="00D538E8" w:rsidRPr="005F3E53" w:rsidRDefault="00D538E8" w:rsidP="00D538E8">
            <w:pPr>
              <w:pStyle w:val="-1"/>
            </w:pPr>
            <w:r w:rsidRPr="005F3E53">
              <w:rPr>
                <w:highlight w:val="lightGray"/>
              </w:rPr>
              <w:t>И.О. Фамилия</w:t>
            </w:r>
          </w:p>
        </w:tc>
      </w:tr>
      <w:tr w:rsidR="00D538E8" w:rsidRPr="005F3E53" w14:paraId="3BA65AEF" w14:textId="77777777" w:rsidTr="003B52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09BFEE5E" w14:textId="77777777" w:rsidR="00D538E8" w:rsidRPr="005F3E53" w:rsidRDefault="00D538E8" w:rsidP="003B5272">
            <w:pPr>
              <w:pStyle w:val="-1"/>
              <w:rPr>
                <w:sz w:val="18"/>
                <w:szCs w:val="18"/>
              </w:rPr>
            </w:pPr>
            <w:r w:rsidRPr="005F3E53">
              <w:rPr>
                <w:sz w:val="18"/>
                <w:szCs w:val="18"/>
              </w:rPr>
              <w:t>должность, уч. степень, звание</w:t>
            </w:r>
          </w:p>
        </w:tc>
        <w:tc>
          <w:tcPr>
            <w:tcW w:w="283" w:type="dxa"/>
            <w:tcBorders>
              <w:top w:val="nil"/>
              <w:left w:val="nil"/>
              <w:bottom w:val="nil"/>
              <w:right w:val="nil"/>
            </w:tcBorders>
            <w:vAlign w:val="center"/>
          </w:tcPr>
          <w:p w14:paraId="232836C9" w14:textId="77777777" w:rsidR="00D538E8" w:rsidRPr="005F3E53" w:rsidRDefault="00D538E8" w:rsidP="003B5272">
            <w:pPr>
              <w:pStyle w:val="-1"/>
              <w:rPr>
                <w:sz w:val="18"/>
                <w:szCs w:val="18"/>
              </w:rPr>
            </w:pPr>
          </w:p>
        </w:tc>
        <w:tc>
          <w:tcPr>
            <w:tcW w:w="2833" w:type="dxa"/>
            <w:tcBorders>
              <w:top w:val="nil"/>
              <w:left w:val="nil"/>
              <w:bottom w:val="nil"/>
              <w:right w:val="nil"/>
            </w:tcBorders>
            <w:vAlign w:val="center"/>
          </w:tcPr>
          <w:p w14:paraId="58CA7E0E" w14:textId="77777777" w:rsidR="00D538E8" w:rsidRPr="005F3E53" w:rsidRDefault="00D538E8" w:rsidP="003B5272">
            <w:pPr>
              <w:pStyle w:val="-1"/>
              <w:rPr>
                <w:sz w:val="18"/>
                <w:szCs w:val="18"/>
              </w:rPr>
            </w:pPr>
            <w:r w:rsidRPr="005F3E53">
              <w:rPr>
                <w:sz w:val="18"/>
                <w:szCs w:val="18"/>
              </w:rPr>
              <w:t>подпись, дата</w:t>
            </w:r>
          </w:p>
        </w:tc>
        <w:tc>
          <w:tcPr>
            <w:tcW w:w="236" w:type="dxa"/>
            <w:tcBorders>
              <w:top w:val="nil"/>
              <w:left w:val="nil"/>
              <w:bottom w:val="nil"/>
              <w:right w:val="nil"/>
            </w:tcBorders>
            <w:vAlign w:val="center"/>
          </w:tcPr>
          <w:p w14:paraId="6B52D266" w14:textId="77777777" w:rsidR="00D538E8" w:rsidRPr="005F3E53" w:rsidRDefault="00D538E8" w:rsidP="003B5272">
            <w:pPr>
              <w:pStyle w:val="-1"/>
              <w:rPr>
                <w:sz w:val="18"/>
                <w:szCs w:val="18"/>
              </w:rPr>
            </w:pPr>
          </w:p>
        </w:tc>
        <w:tc>
          <w:tcPr>
            <w:tcW w:w="2743" w:type="dxa"/>
            <w:tcBorders>
              <w:top w:val="nil"/>
              <w:left w:val="nil"/>
              <w:bottom w:val="nil"/>
              <w:right w:val="nil"/>
            </w:tcBorders>
            <w:vAlign w:val="center"/>
          </w:tcPr>
          <w:p w14:paraId="635E81CC" w14:textId="77777777" w:rsidR="00D538E8" w:rsidRPr="005F3E53" w:rsidRDefault="00D538E8" w:rsidP="003B5272">
            <w:pPr>
              <w:pStyle w:val="-1"/>
              <w:rPr>
                <w:sz w:val="18"/>
                <w:szCs w:val="18"/>
              </w:rPr>
            </w:pPr>
            <w:r w:rsidRPr="005F3E53">
              <w:rPr>
                <w:sz w:val="18"/>
                <w:szCs w:val="18"/>
              </w:rPr>
              <w:t>инициалы, фамилия</w:t>
            </w:r>
          </w:p>
        </w:tc>
      </w:tr>
    </w:tbl>
    <w:p w14:paraId="77FB44E8" w14:textId="77777777" w:rsidR="002C377F" w:rsidRPr="000F223F" w:rsidRDefault="00E16E87" w:rsidP="008045F2">
      <w:pPr>
        <w:pStyle w:val="-5"/>
        <w:rPr>
          <w:sz w:val="32"/>
          <w:szCs w:val="32"/>
        </w:rPr>
      </w:pPr>
      <w:r w:rsidRPr="000F223F">
        <w:t>ОТЧЕТ</w:t>
      </w:r>
      <w:r w:rsidR="002C377F" w:rsidRPr="000F223F">
        <w:br/>
      </w:r>
      <w:r w:rsidRPr="000F223F">
        <w:t xml:space="preserve">О </w:t>
      </w:r>
      <w:r w:rsidR="00C518C3" w:rsidRPr="000F223F">
        <w:t xml:space="preserve">ЛАБОРАТОРНОЙ </w:t>
      </w:r>
      <w:r w:rsidRPr="000F223F">
        <w:t>РАБОТЕ</w:t>
      </w:r>
    </w:p>
    <w:tbl>
      <w:tblPr>
        <w:tblW w:w="9356" w:type="dxa"/>
        <w:tblLook w:val="0000" w:firstRow="0" w:lastRow="0" w:firstColumn="0" w:lastColumn="0" w:noHBand="0" w:noVBand="0"/>
      </w:tblPr>
      <w:tblGrid>
        <w:gridCol w:w="9356"/>
      </w:tblGrid>
      <w:tr w:rsidR="00A76E1F" w:rsidRPr="000F223F" w14:paraId="053EB117" w14:textId="77777777" w:rsidTr="002D3EE0">
        <w:trPr>
          <w:trHeight w:val="1807"/>
        </w:trPr>
        <w:tc>
          <w:tcPr>
            <w:tcW w:w="9356" w:type="dxa"/>
            <w:tcBorders>
              <w:top w:val="nil"/>
              <w:left w:val="nil"/>
              <w:bottom w:val="nil"/>
              <w:right w:val="nil"/>
            </w:tcBorders>
            <w:vAlign w:val="center"/>
          </w:tcPr>
          <w:p w14:paraId="7D8F806C" w14:textId="77777777" w:rsidR="00A76E1F" w:rsidRPr="008045F2" w:rsidRDefault="00A76E1F" w:rsidP="002D3EE0">
            <w:pPr>
              <w:pStyle w:val="-7"/>
            </w:pPr>
            <w:r w:rsidRPr="008045F2">
              <w:rPr>
                <w:highlight w:val="lightGray"/>
              </w:rPr>
              <w:t>Название работы (без кавычек)</w:t>
            </w:r>
          </w:p>
        </w:tc>
      </w:tr>
      <w:tr w:rsidR="00A76E1F" w:rsidRPr="000F223F" w14:paraId="4A31F547" w14:textId="77777777" w:rsidTr="002D3EE0">
        <w:trPr>
          <w:trHeight w:val="1280"/>
        </w:trPr>
        <w:tc>
          <w:tcPr>
            <w:tcW w:w="9356" w:type="dxa"/>
            <w:tcBorders>
              <w:top w:val="nil"/>
              <w:left w:val="nil"/>
              <w:bottom w:val="nil"/>
              <w:right w:val="nil"/>
            </w:tcBorders>
          </w:tcPr>
          <w:p w14:paraId="511C6A97" w14:textId="77777777" w:rsidR="00A76E1F" w:rsidRPr="008045F2" w:rsidRDefault="00A76E1F" w:rsidP="002D3EE0">
            <w:pPr>
              <w:pStyle w:val="-8"/>
            </w:pPr>
            <w:r w:rsidRPr="008045F2">
              <w:t xml:space="preserve">по дисциплине: </w:t>
            </w:r>
            <w:r w:rsidRPr="008045F2">
              <w:rPr>
                <w:highlight w:val="lightGray"/>
              </w:rPr>
              <w:t>Название дисциплины (без кавычек)</w:t>
            </w:r>
          </w:p>
        </w:tc>
      </w:tr>
    </w:tbl>
    <w:p w14:paraId="799B7723" w14:textId="77777777" w:rsidR="00A76E1F" w:rsidRPr="005F3E53" w:rsidRDefault="00A76E1F" w:rsidP="00A76E1F">
      <w:pPr>
        <w:pStyle w:val="-4"/>
        <w:rPr>
          <w:rFonts w:eastAsia="Times New Roman"/>
        </w:rPr>
      </w:pPr>
    </w:p>
    <w:p w14:paraId="5C366B74" w14:textId="77777777" w:rsidR="00A76E1F" w:rsidRDefault="00A76E1F" w:rsidP="00A76E1F">
      <w:pPr>
        <w:pStyle w:val="-4"/>
        <w:rPr>
          <w:rFonts w:eastAsia="Times New Roman"/>
        </w:rPr>
      </w:pPr>
    </w:p>
    <w:p w14:paraId="2EC53727" w14:textId="77777777" w:rsidR="00A76E1F" w:rsidRDefault="00A76E1F" w:rsidP="00A76E1F">
      <w:pPr>
        <w:pStyle w:val="-4"/>
        <w:rPr>
          <w:rFonts w:eastAsia="Times New Roman"/>
        </w:rPr>
      </w:pPr>
    </w:p>
    <w:p w14:paraId="5EE1B03A" w14:textId="77777777" w:rsidR="00A76E1F" w:rsidRPr="005F3E53" w:rsidRDefault="00A76E1F" w:rsidP="00A76E1F">
      <w:pPr>
        <w:pStyle w:val="-4"/>
        <w:rPr>
          <w:rFonts w:eastAsia="Times New Roman"/>
        </w:rPr>
      </w:pPr>
    </w:p>
    <w:p w14:paraId="133291D7" w14:textId="77777777" w:rsidR="00A76E1F" w:rsidRDefault="00A76E1F" w:rsidP="00A76E1F">
      <w:pPr>
        <w:pStyle w:val="-4"/>
        <w:rPr>
          <w:rFonts w:eastAsia="Times New Roman"/>
        </w:rPr>
      </w:pPr>
    </w:p>
    <w:p w14:paraId="1611A6BF" w14:textId="77777777" w:rsidR="00A76E1F" w:rsidRPr="005F3E53" w:rsidRDefault="00A76E1F" w:rsidP="00A76E1F">
      <w:pPr>
        <w:pStyle w:val="-4"/>
        <w:rPr>
          <w:rFonts w:ascii="Times New Roman" w:eastAsia="Times New Roman" w:hAnsi="Times New Roman" w:cs="Times New Roman"/>
          <w:szCs w:val="24"/>
          <w:lang w:eastAsia="ru-RU"/>
        </w:rPr>
      </w:pPr>
      <w:r w:rsidRPr="005F3E53">
        <w:rPr>
          <w:rFonts w:ascii="Times New Roman" w:eastAsia="Times New Roman" w:hAnsi="Times New Roman" w:cs="Times New Roman"/>
          <w:szCs w:val="24"/>
          <w:lang w:eastAsia="ru-RU"/>
        </w:rPr>
        <w:t xml:space="preserve">РАБОТУ </w:t>
      </w:r>
      <w:r w:rsidRPr="005F3E53">
        <w:t>ВЫПОЛНИЛ</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0"/>
        <w:gridCol w:w="1925"/>
        <w:gridCol w:w="240"/>
        <w:gridCol w:w="2377"/>
        <w:gridCol w:w="236"/>
        <w:gridCol w:w="3018"/>
      </w:tblGrid>
      <w:tr w:rsidR="00A76E1F" w:rsidRPr="005F3E53" w14:paraId="298D36F8" w14:textId="77777777" w:rsidTr="002D3EE0">
        <w:trPr>
          <w:trHeight w:val="397"/>
        </w:trPr>
        <w:tc>
          <w:tcPr>
            <w:tcW w:w="1560" w:type="dxa"/>
            <w:tcBorders>
              <w:top w:val="nil"/>
              <w:left w:val="nil"/>
              <w:bottom w:val="nil"/>
              <w:right w:val="nil"/>
            </w:tcBorders>
            <w:tcMar>
              <w:left w:w="0" w:type="dxa"/>
              <w:right w:w="0" w:type="dxa"/>
            </w:tcMar>
            <w:vAlign w:val="center"/>
          </w:tcPr>
          <w:p w14:paraId="3E36A55C" w14:textId="77777777" w:rsidR="00A76E1F" w:rsidRPr="005F3E53" w:rsidRDefault="00A76E1F" w:rsidP="002D3EE0">
            <w:pPr>
              <w:pStyle w:val="-1"/>
              <w:jc w:val="left"/>
              <w:rPr>
                <w:rFonts w:eastAsia="Times New Roman"/>
                <w:lang w:eastAsia="ru-RU"/>
              </w:rPr>
            </w:pPr>
            <w:r w:rsidRPr="005F3E53">
              <w:rPr>
                <w:rFonts w:eastAsia="Times New Roman"/>
                <w:lang w:eastAsia="ru-RU"/>
              </w:rPr>
              <w:t xml:space="preserve">Студент </w:t>
            </w:r>
            <w:r>
              <w:rPr>
                <w:rFonts w:eastAsia="Times New Roman"/>
                <w:lang w:eastAsia="ru-RU"/>
              </w:rPr>
              <w:t>гр.</w:t>
            </w:r>
            <w:r w:rsidRPr="005F3E53">
              <w:rPr>
                <w:rFonts w:eastAsia="Times New Roman"/>
                <w:lang w:eastAsia="ru-RU"/>
              </w:rPr>
              <w:t xml:space="preserve"> № </w:t>
            </w:r>
          </w:p>
        </w:tc>
        <w:tc>
          <w:tcPr>
            <w:tcW w:w="1925" w:type="dxa"/>
            <w:tcBorders>
              <w:top w:val="nil"/>
              <w:left w:val="nil"/>
              <w:right w:val="nil"/>
            </w:tcBorders>
            <w:tcMar>
              <w:left w:w="0" w:type="dxa"/>
              <w:right w:w="0" w:type="dxa"/>
            </w:tcMar>
            <w:vAlign w:val="center"/>
          </w:tcPr>
          <w:p w14:paraId="51728832" w14:textId="77777777" w:rsidR="00A76E1F" w:rsidRPr="005F3E53" w:rsidRDefault="00A76E1F" w:rsidP="002D3EE0">
            <w:pPr>
              <w:pStyle w:val="-1"/>
              <w:rPr>
                <w:rFonts w:ascii="Times New Roman" w:eastAsia="Times New Roman" w:hAnsi="Times New Roman" w:cs="Times New Roman"/>
                <w:lang w:eastAsia="ru-RU"/>
              </w:rPr>
            </w:pPr>
            <w:r w:rsidRPr="005F3E53">
              <w:rPr>
                <w:highlight w:val="lightGray"/>
              </w:rPr>
              <w:t>номер</w:t>
            </w:r>
          </w:p>
        </w:tc>
        <w:tc>
          <w:tcPr>
            <w:tcW w:w="240" w:type="dxa"/>
            <w:tcBorders>
              <w:top w:val="nil"/>
              <w:left w:val="nil"/>
              <w:bottom w:val="nil"/>
              <w:right w:val="nil"/>
            </w:tcBorders>
            <w:tcMar>
              <w:left w:w="0" w:type="dxa"/>
              <w:right w:w="0" w:type="dxa"/>
            </w:tcMar>
            <w:vAlign w:val="center"/>
          </w:tcPr>
          <w:p w14:paraId="31DFD4D6" w14:textId="77777777" w:rsidR="00A76E1F" w:rsidRPr="005F3E53" w:rsidRDefault="00A76E1F" w:rsidP="002D3EE0">
            <w:pPr>
              <w:widowControl w:val="0"/>
              <w:autoSpaceDE w:val="0"/>
              <w:autoSpaceDN w:val="0"/>
              <w:adjustRightInd w:val="0"/>
              <w:spacing w:line="240" w:lineRule="auto"/>
              <w:ind w:firstLine="0"/>
              <w:jc w:val="center"/>
              <w:rPr>
                <w:rFonts w:ascii="Times New Roman" w:eastAsia="Times New Roman" w:hAnsi="Times New Roman" w:cs="Times New Roman"/>
                <w:szCs w:val="24"/>
                <w:lang w:eastAsia="ru-RU"/>
              </w:rPr>
            </w:pPr>
          </w:p>
        </w:tc>
        <w:tc>
          <w:tcPr>
            <w:tcW w:w="2377" w:type="dxa"/>
            <w:tcBorders>
              <w:top w:val="nil"/>
              <w:left w:val="nil"/>
              <w:right w:val="nil"/>
            </w:tcBorders>
            <w:tcMar>
              <w:left w:w="0" w:type="dxa"/>
              <w:right w:w="0" w:type="dxa"/>
            </w:tcMar>
            <w:vAlign w:val="center"/>
          </w:tcPr>
          <w:p w14:paraId="72F4D414" w14:textId="77777777" w:rsidR="00A76E1F" w:rsidRPr="005F3E53" w:rsidRDefault="00A76E1F" w:rsidP="002D3EE0">
            <w:pPr>
              <w:pStyle w:val="-1"/>
              <w:rPr>
                <w:rFonts w:ascii="Times New Roman" w:eastAsia="Times New Roman" w:hAnsi="Times New Roman" w:cs="Times New Roman"/>
                <w:szCs w:val="24"/>
                <w:lang w:eastAsia="ru-RU"/>
              </w:rPr>
            </w:pPr>
            <w:r w:rsidRPr="005F3E53">
              <w:rPr>
                <w:highlight w:val="lightGray"/>
              </w:rPr>
              <w:t>подпись, дата</w:t>
            </w:r>
          </w:p>
        </w:tc>
        <w:tc>
          <w:tcPr>
            <w:tcW w:w="236" w:type="dxa"/>
            <w:tcBorders>
              <w:top w:val="nil"/>
              <w:left w:val="nil"/>
              <w:bottom w:val="nil"/>
              <w:right w:val="nil"/>
            </w:tcBorders>
            <w:tcMar>
              <w:left w:w="0" w:type="dxa"/>
              <w:right w:w="0" w:type="dxa"/>
            </w:tcMar>
            <w:vAlign w:val="center"/>
          </w:tcPr>
          <w:p w14:paraId="35790844" w14:textId="77777777" w:rsidR="00A76E1F" w:rsidRPr="005F3E53" w:rsidRDefault="00A76E1F" w:rsidP="002D3EE0">
            <w:pPr>
              <w:widowControl w:val="0"/>
              <w:autoSpaceDE w:val="0"/>
              <w:autoSpaceDN w:val="0"/>
              <w:adjustRightInd w:val="0"/>
              <w:spacing w:line="240" w:lineRule="auto"/>
              <w:ind w:firstLine="0"/>
              <w:jc w:val="center"/>
              <w:rPr>
                <w:rFonts w:ascii="Times New Roman" w:eastAsia="Times New Roman" w:hAnsi="Times New Roman" w:cs="Times New Roman"/>
                <w:szCs w:val="24"/>
                <w:lang w:eastAsia="ru-RU"/>
              </w:rPr>
            </w:pPr>
          </w:p>
        </w:tc>
        <w:tc>
          <w:tcPr>
            <w:tcW w:w="3018" w:type="dxa"/>
            <w:tcBorders>
              <w:top w:val="nil"/>
              <w:left w:val="nil"/>
              <w:right w:val="nil"/>
            </w:tcBorders>
            <w:tcMar>
              <w:left w:w="0" w:type="dxa"/>
              <w:right w:w="0" w:type="dxa"/>
            </w:tcMar>
            <w:vAlign w:val="center"/>
          </w:tcPr>
          <w:p w14:paraId="7F3EDC0F" w14:textId="77777777" w:rsidR="00A76E1F" w:rsidRPr="005F3E53" w:rsidRDefault="00A76E1F" w:rsidP="002D3EE0">
            <w:pPr>
              <w:pStyle w:val="-1"/>
              <w:rPr>
                <w:rFonts w:eastAsia="Times New Roman"/>
                <w:lang w:eastAsia="ru-RU"/>
              </w:rPr>
            </w:pPr>
            <w:r w:rsidRPr="005F3E53">
              <w:rPr>
                <w:rFonts w:eastAsia="Times New Roman"/>
                <w:highlight w:val="lightGray"/>
                <w:lang w:eastAsia="ru-RU"/>
              </w:rPr>
              <w:t>И.О. Фамилия</w:t>
            </w:r>
          </w:p>
        </w:tc>
      </w:tr>
      <w:tr w:rsidR="00A76E1F" w:rsidRPr="005F3E53" w14:paraId="21E5CACE" w14:textId="77777777" w:rsidTr="002D3E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60" w:type="dxa"/>
            <w:tcBorders>
              <w:top w:val="nil"/>
              <w:left w:val="nil"/>
              <w:bottom w:val="nil"/>
              <w:right w:val="nil"/>
            </w:tcBorders>
            <w:tcMar>
              <w:left w:w="0" w:type="dxa"/>
              <w:right w:w="0" w:type="dxa"/>
            </w:tcMar>
            <w:vAlign w:val="center"/>
          </w:tcPr>
          <w:p w14:paraId="298283F7" w14:textId="77777777" w:rsidR="00A76E1F" w:rsidRPr="005F3E53" w:rsidRDefault="00A76E1F" w:rsidP="002D3EE0">
            <w:pPr>
              <w:pStyle w:val="-1"/>
              <w:rPr>
                <w:sz w:val="18"/>
                <w:szCs w:val="18"/>
              </w:rPr>
            </w:pPr>
          </w:p>
        </w:tc>
        <w:tc>
          <w:tcPr>
            <w:tcW w:w="1925" w:type="dxa"/>
            <w:tcBorders>
              <w:top w:val="nil"/>
              <w:left w:val="nil"/>
              <w:bottom w:val="nil"/>
              <w:right w:val="nil"/>
            </w:tcBorders>
            <w:tcMar>
              <w:left w:w="0" w:type="dxa"/>
              <w:right w:w="0" w:type="dxa"/>
            </w:tcMar>
            <w:vAlign w:val="center"/>
          </w:tcPr>
          <w:p w14:paraId="0F0D533B" w14:textId="77777777" w:rsidR="00A76E1F" w:rsidRPr="005F3E53" w:rsidRDefault="00A76E1F" w:rsidP="002D3EE0">
            <w:pPr>
              <w:pStyle w:val="-1"/>
              <w:rPr>
                <w:sz w:val="18"/>
                <w:szCs w:val="18"/>
              </w:rPr>
            </w:pPr>
          </w:p>
        </w:tc>
        <w:tc>
          <w:tcPr>
            <w:tcW w:w="240" w:type="dxa"/>
            <w:tcBorders>
              <w:top w:val="nil"/>
              <w:left w:val="nil"/>
              <w:bottom w:val="nil"/>
              <w:right w:val="nil"/>
            </w:tcBorders>
            <w:tcMar>
              <w:left w:w="0" w:type="dxa"/>
              <w:right w:w="0" w:type="dxa"/>
            </w:tcMar>
            <w:vAlign w:val="center"/>
          </w:tcPr>
          <w:p w14:paraId="0D3EB044" w14:textId="77777777" w:rsidR="00A76E1F" w:rsidRPr="005F3E53" w:rsidRDefault="00A76E1F" w:rsidP="002D3EE0">
            <w:pPr>
              <w:pStyle w:val="-1"/>
              <w:rPr>
                <w:sz w:val="18"/>
                <w:szCs w:val="18"/>
              </w:rPr>
            </w:pPr>
          </w:p>
        </w:tc>
        <w:tc>
          <w:tcPr>
            <w:tcW w:w="2377" w:type="dxa"/>
            <w:tcBorders>
              <w:top w:val="nil"/>
              <w:left w:val="nil"/>
              <w:bottom w:val="nil"/>
              <w:right w:val="nil"/>
            </w:tcBorders>
            <w:tcMar>
              <w:left w:w="0" w:type="dxa"/>
              <w:right w:w="0" w:type="dxa"/>
            </w:tcMar>
            <w:vAlign w:val="center"/>
          </w:tcPr>
          <w:p w14:paraId="38FCCC2A" w14:textId="77777777" w:rsidR="00A76E1F" w:rsidRPr="005F3E53" w:rsidRDefault="00A76E1F" w:rsidP="002D3EE0">
            <w:pPr>
              <w:pStyle w:val="-1"/>
              <w:rPr>
                <w:sz w:val="18"/>
                <w:szCs w:val="18"/>
              </w:rPr>
            </w:pPr>
            <w:r w:rsidRPr="005F3E53">
              <w:rPr>
                <w:sz w:val="18"/>
                <w:szCs w:val="18"/>
              </w:rPr>
              <w:t>подпись, дата</w:t>
            </w:r>
          </w:p>
        </w:tc>
        <w:tc>
          <w:tcPr>
            <w:tcW w:w="236" w:type="dxa"/>
            <w:tcBorders>
              <w:top w:val="nil"/>
              <w:left w:val="nil"/>
              <w:bottom w:val="nil"/>
              <w:right w:val="nil"/>
            </w:tcBorders>
            <w:tcMar>
              <w:left w:w="0" w:type="dxa"/>
              <w:right w:w="0" w:type="dxa"/>
            </w:tcMar>
            <w:vAlign w:val="center"/>
          </w:tcPr>
          <w:p w14:paraId="55312838" w14:textId="77777777" w:rsidR="00A76E1F" w:rsidRPr="005F3E53" w:rsidRDefault="00A76E1F" w:rsidP="002D3EE0">
            <w:pPr>
              <w:pStyle w:val="-1"/>
              <w:rPr>
                <w:sz w:val="18"/>
                <w:szCs w:val="18"/>
              </w:rPr>
            </w:pPr>
          </w:p>
        </w:tc>
        <w:tc>
          <w:tcPr>
            <w:tcW w:w="3018" w:type="dxa"/>
            <w:tcBorders>
              <w:top w:val="nil"/>
              <w:left w:val="nil"/>
              <w:bottom w:val="nil"/>
              <w:right w:val="nil"/>
            </w:tcBorders>
            <w:tcMar>
              <w:left w:w="0" w:type="dxa"/>
              <w:right w:w="0" w:type="dxa"/>
            </w:tcMar>
            <w:vAlign w:val="center"/>
          </w:tcPr>
          <w:p w14:paraId="59E0D8B0" w14:textId="77777777" w:rsidR="00A76E1F" w:rsidRPr="005F3E53" w:rsidRDefault="00A76E1F" w:rsidP="002D3EE0">
            <w:pPr>
              <w:pStyle w:val="-1"/>
              <w:rPr>
                <w:sz w:val="18"/>
                <w:szCs w:val="18"/>
              </w:rPr>
            </w:pPr>
            <w:r w:rsidRPr="005F3E53">
              <w:rPr>
                <w:sz w:val="18"/>
                <w:szCs w:val="18"/>
              </w:rPr>
              <w:t>инициалы, фамилия</w:t>
            </w:r>
          </w:p>
        </w:tc>
      </w:tr>
    </w:tbl>
    <w:p w14:paraId="07A205C6" w14:textId="77777777" w:rsidR="002C377F" w:rsidRPr="005F3E53" w:rsidRDefault="002C377F" w:rsidP="00FD7FE5">
      <w:pPr>
        <w:pStyle w:val="-6"/>
      </w:pPr>
      <w:r w:rsidRPr="005F3E53">
        <w:t>Санкт-Петербург 20</w:t>
      </w:r>
      <w:r w:rsidRPr="005F3E53">
        <w:rPr>
          <w:highlight w:val="lightGray"/>
        </w:rPr>
        <w:t>__</w:t>
      </w:r>
    </w:p>
    <w:p w14:paraId="6DC43499" w14:textId="77777777" w:rsidR="002C377F" w:rsidRPr="005F3E53" w:rsidRDefault="002C377F" w:rsidP="002C377F">
      <w:pPr>
        <w:pStyle w:val="aff2"/>
        <w:sectPr w:rsidR="002C377F" w:rsidRPr="005F3E53" w:rsidSect="004E0014">
          <w:footerReference w:type="default" r:id="rId8"/>
          <w:pgSz w:w="11906" w:h="16838"/>
          <w:pgMar w:top="1134" w:right="850" w:bottom="1134" w:left="1701" w:header="708" w:footer="708" w:gutter="0"/>
          <w:cols w:space="708"/>
          <w:titlePg/>
          <w:docGrid w:linePitch="360"/>
        </w:sectPr>
      </w:pPr>
    </w:p>
    <w:p w14:paraId="73E35AB1" w14:textId="77777777" w:rsidR="00C91B64" w:rsidRPr="005F3E53" w:rsidRDefault="00C91B64" w:rsidP="00BD5ABF">
      <w:pPr>
        <w:pStyle w:val="af8"/>
      </w:pPr>
      <w:r w:rsidRPr="005F3E53">
        <w:lastRenderedPageBreak/>
        <w:t>СОДЕРЖАНИЕ</w:t>
      </w:r>
    </w:p>
    <w:sdt>
      <w:sdtPr>
        <w:id w:val="1932624254"/>
        <w:docPartObj>
          <w:docPartGallery w:val="Table of Contents"/>
          <w:docPartUnique/>
        </w:docPartObj>
      </w:sdtPr>
      <w:sdtContent>
        <w:p w14:paraId="741B20F9" w14:textId="77777777" w:rsidR="00F86905" w:rsidRDefault="00104025">
          <w:pPr>
            <w:pStyle w:val="11"/>
            <w:rPr>
              <w:rFonts w:eastAsiaTheme="minorEastAsia"/>
              <w:noProof/>
              <w:sz w:val="22"/>
              <w:lang w:eastAsia="ru-RU"/>
            </w:rPr>
          </w:pPr>
          <w:r>
            <w:fldChar w:fldCharType="begin"/>
          </w:r>
          <w:r>
            <w:instrText xml:space="preserve"> TOC \h \z \t "Заголовок пункта;3;Заголовок раздела;1;Структурный элемент (содержание);1;Заголовок подраздела;2;Заголовок приложения;1" </w:instrText>
          </w:r>
          <w:r>
            <w:fldChar w:fldCharType="separate"/>
          </w:r>
          <w:hyperlink w:anchor="_Toc144220512" w:history="1">
            <w:r w:rsidR="00F86905" w:rsidRPr="00AF3C68">
              <w:rPr>
                <w:rStyle w:val="aff"/>
                <w:noProof/>
              </w:rPr>
              <w:t>Введение</w:t>
            </w:r>
            <w:r w:rsidR="00F86905">
              <w:rPr>
                <w:noProof/>
                <w:webHidden/>
              </w:rPr>
              <w:tab/>
            </w:r>
            <w:r w:rsidR="00F86905">
              <w:rPr>
                <w:noProof/>
                <w:webHidden/>
              </w:rPr>
              <w:fldChar w:fldCharType="begin"/>
            </w:r>
            <w:r w:rsidR="00F86905">
              <w:rPr>
                <w:noProof/>
                <w:webHidden/>
              </w:rPr>
              <w:instrText xml:space="preserve"> PAGEREF _Toc144220512 \h </w:instrText>
            </w:r>
            <w:r w:rsidR="00F86905">
              <w:rPr>
                <w:noProof/>
                <w:webHidden/>
              </w:rPr>
            </w:r>
            <w:r w:rsidR="00F86905">
              <w:rPr>
                <w:noProof/>
                <w:webHidden/>
              </w:rPr>
              <w:fldChar w:fldCharType="separate"/>
            </w:r>
            <w:r w:rsidR="00151E71">
              <w:rPr>
                <w:noProof/>
                <w:webHidden/>
              </w:rPr>
              <w:t>7</w:t>
            </w:r>
            <w:r w:rsidR="00F86905">
              <w:rPr>
                <w:noProof/>
                <w:webHidden/>
              </w:rPr>
              <w:fldChar w:fldCharType="end"/>
            </w:r>
          </w:hyperlink>
        </w:p>
        <w:p w14:paraId="4FCCE738" w14:textId="77777777" w:rsidR="00F86905" w:rsidRDefault="00F86905">
          <w:pPr>
            <w:pStyle w:val="11"/>
            <w:rPr>
              <w:rFonts w:eastAsiaTheme="minorEastAsia"/>
              <w:noProof/>
              <w:sz w:val="22"/>
              <w:lang w:eastAsia="ru-RU"/>
            </w:rPr>
          </w:pPr>
          <w:hyperlink w:anchor="_Toc144220513" w:history="1">
            <w:r w:rsidRPr="00AF3C68">
              <w:rPr>
                <w:rStyle w:val="aff"/>
                <w:noProof/>
              </w:rPr>
              <w:t>1 </w:t>
            </w:r>
            <w:r w:rsidRPr="00AF3C68">
              <w:rPr>
                <w:rStyle w:val="aff"/>
                <w:noProof/>
                <w:highlight w:val="lightGray"/>
              </w:rPr>
              <w:t>Заголовок раздела (оформление текста)</w:t>
            </w:r>
            <w:r>
              <w:rPr>
                <w:noProof/>
                <w:webHidden/>
              </w:rPr>
              <w:tab/>
            </w:r>
            <w:r>
              <w:rPr>
                <w:noProof/>
                <w:webHidden/>
              </w:rPr>
              <w:fldChar w:fldCharType="begin"/>
            </w:r>
            <w:r>
              <w:rPr>
                <w:noProof/>
                <w:webHidden/>
              </w:rPr>
              <w:instrText xml:space="preserve"> PAGEREF _Toc144220513 \h </w:instrText>
            </w:r>
            <w:r>
              <w:rPr>
                <w:noProof/>
                <w:webHidden/>
              </w:rPr>
            </w:r>
            <w:r>
              <w:rPr>
                <w:noProof/>
                <w:webHidden/>
              </w:rPr>
              <w:fldChar w:fldCharType="separate"/>
            </w:r>
            <w:r w:rsidR="00151E71">
              <w:rPr>
                <w:noProof/>
                <w:webHidden/>
              </w:rPr>
              <w:t>8</w:t>
            </w:r>
            <w:r>
              <w:rPr>
                <w:noProof/>
                <w:webHidden/>
              </w:rPr>
              <w:fldChar w:fldCharType="end"/>
            </w:r>
          </w:hyperlink>
        </w:p>
        <w:p w14:paraId="02CF2571" w14:textId="77777777" w:rsidR="00F86905" w:rsidRDefault="00F86905">
          <w:pPr>
            <w:pStyle w:val="21"/>
            <w:rPr>
              <w:rFonts w:eastAsiaTheme="minorEastAsia"/>
              <w:noProof/>
              <w:sz w:val="22"/>
              <w:lang w:eastAsia="ru-RU"/>
            </w:rPr>
          </w:pPr>
          <w:hyperlink w:anchor="_Toc144220514" w:history="1">
            <w:r w:rsidRPr="00AF3C68">
              <w:rPr>
                <w:rStyle w:val="aff"/>
                <w:noProof/>
              </w:rPr>
              <w:t>1.1 </w:t>
            </w:r>
            <w:r w:rsidRPr="00AF3C68">
              <w:rPr>
                <w:rStyle w:val="aff"/>
                <w:noProof/>
                <w:highlight w:val="lightGray"/>
              </w:rPr>
              <w:t>Заголовок подраздела</w:t>
            </w:r>
            <w:r>
              <w:rPr>
                <w:noProof/>
                <w:webHidden/>
              </w:rPr>
              <w:tab/>
            </w:r>
            <w:r>
              <w:rPr>
                <w:noProof/>
                <w:webHidden/>
              </w:rPr>
              <w:fldChar w:fldCharType="begin"/>
            </w:r>
            <w:r>
              <w:rPr>
                <w:noProof/>
                <w:webHidden/>
              </w:rPr>
              <w:instrText xml:space="preserve"> PAGEREF _Toc144220514 \h </w:instrText>
            </w:r>
            <w:r>
              <w:rPr>
                <w:noProof/>
                <w:webHidden/>
              </w:rPr>
            </w:r>
            <w:r>
              <w:rPr>
                <w:noProof/>
                <w:webHidden/>
              </w:rPr>
              <w:fldChar w:fldCharType="separate"/>
            </w:r>
            <w:r w:rsidR="00151E71">
              <w:rPr>
                <w:noProof/>
                <w:webHidden/>
              </w:rPr>
              <w:t>8</w:t>
            </w:r>
            <w:r>
              <w:rPr>
                <w:noProof/>
                <w:webHidden/>
              </w:rPr>
              <w:fldChar w:fldCharType="end"/>
            </w:r>
          </w:hyperlink>
        </w:p>
        <w:p w14:paraId="5FDC0836" w14:textId="77777777" w:rsidR="00F86905" w:rsidRDefault="00F86905">
          <w:pPr>
            <w:pStyle w:val="21"/>
            <w:rPr>
              <w:rFonts w:eastAsiaTheme="minorEastAsia"/>
              <w:noProof/>
              <w:sz w:val="22"/>
              <w:lang w:eastAsia="ru-RU"/>
            </w:rPr>
          </w:pPr>
          <w:hyperlink w:anchor="_Toc144220515" w:history="1">
            <w:r w:rsidRPr="00AF3C68">
              <w:rPr>
                <w:rStyle w:val="aff"/>
                <w:noProof/>
              </w:rPr>
              <w:t>1.2 </w:t>
            </w:r>
            <w:r w:rsidRPr="00AF3C68">
              <w:rPr>
                <w:rStyle w:val="aff"/>
                <w:noProof/>
                <w:highlight w:val="lightGray"/>
              </w:rPr>
              <w:t>Заголовок подраздела</w:t>
            </w:r>
            <w:r>
              <w:rPr>
                <w:noProof/>
                <w:webHidden/>
              </w:rPr>
              <w:tab/>
            </w:r>
            <w:r>
              <w:rPr>
                <w:noProof/>
                <w:webHidden/>
              </w:rPr>
              <w:fldChar w:fldCharType="begin"/>
            </w:r>
            <w:r>
              <w:rPr>
                <w:noProof/>
                <w:webHidden/>
              </w:rPr>
              <w:instrText xml:space="preserve"> PAGEREF _Toc144220515 \h </w:instrText>
            </w:r>
            <w:r>
              <w:rPr>
                <w:noProof/>
                <w:webHidden/>
              </w:rPr>
            </w:r>
            <w:r>
              <w:rPr>
                <w:noProof/>
                <w:webHidden/>
              </w:rPr>
              <w:fldChar w:fldCharType="separate"/>
            </w:r>
            <w:r w:rsidR="00151E71">
              <w:rPr>
                <w:noProof/>
                <w:webHidden/>
              </w:rPr>
              <w:t>8</w:t>
            </w:r>
            <w:r>
              <w:rPr>
                <w:noProof/>
                <w:webHidden/>
              </w:rPr>
              <w:fldChar w:fldCharType="end"/>
            </w:r>
          </w:hyperlink>
        </w:p>
        <w:p w14:paraId="1733E740" w14:textId="77777777" w:rsidR="00F86905" w:rsidRDefault="00F86905">
          <w:pPr>
            <w:pStyle w:val="21"/>
            <w:rPr>
              <w:rFonts w:eastAsiaTheme="minorEastAsia"/>
              <w:noProof/>
              <w:sz w:val="22"/>
              <w:lang w:eastAsia="ru-RU"/>
            </w:rPr>
          </w:pPr>
          <w:hyperlink w:anchor="_Toc144220516" w:history="1">
            <w:r w:rsidRPr="00AF3C68">
              <w:rPr>
                <w:rStyle w:val="aff"/>
                <w:noProof/>
              </w:rPr>
              <w:t>1.3 </w:t>
            </w:r>
            <w:r w:rsidRPr="00AF3C68">
              <w:rPr>
                <w:rStyle w:val="aff"/>
                <w:noProof/>
                <w:highlight w:val="lightGray"/>
              </w:rPr>
              <w:t>Заголовок подраздела</w:t>
            </w:r>
            <w:r>
              <w:rPr>
                <w:noProof/>
                <w:webHidden/>
              </w:rPr>
              <w:tab/>
            </w:r>
            <w:r>
              <w:rPr>
                <w:noProof/>
                <w:webHidden/>
              </w:rPr>
              <w:fldChar w:fldCharType="begin"/>
            </w:r>
            <w:r>
              <w:rPr>
                <w:noProof/>
                <w:webHidden/>
              </w:rPr>
              <w:instrText xml:space="preserve"> PAGEREF _Toc144220516 \h </w:instrText>
            </w:r>
            <w:r>
              <w:rPr>
                <w:noProof/>
                <w:webHidden/>
              </w:rPr>
            </w:r>
            <w:r>
              <w:rPr>
                <w:noProof/>
                <w:webHidden/>
              </w:rPr>
              <w:fldChar w:fldCharType="separate"/>
            </w:r>
            <w:r w:rsidR="00151E71">
              <w:rPr>
                <w:noProof/>
                <w:webHidden/>
              </w:rPr>
              <w:t>8</w:t>
            </w:r>
            <w:r>
              <w:rPr>
                <w:noProof/>
                <w:webHidden/>
              </w:rPr>
              <w:fldChar w:fldCharType="end"/>
            </w:r>
          </w:hyperlink>
        </w:p>
        <w:p w14:paraId="3D3B2E62" w14:textId="77777777" w:rsidR="00F86905" w:rsidRDefault="00F86905">
          <w:pPr>
            <w:pStyle w:val="11"/>
            <w:rPr>
              <w:rFonts w:eastAsiaTheme="minorEastAsia"/>
              <w:noProof/>
              <w:sz w:val="22"/>
              <w:lang w:eastAsia="ru-RU"/>
            </w:rPr>
          </w:pPr>
          <w:hyperlink w:anchor="_Toc144220517" w:history="1">
            <w:r w:rsidRPr="00AF3C68">
              <w:rPr>
                <w:rStyle w:val="aff"/>
                <w:noProof/>
              </w:rPr>
              <w:t>2 </w:t>
            </w:r>
            <w:r w:rsidRPr="00AF3C68">
              <w:rPr>
                <w:rStyle w:val="aff"/>
                <w:noProof/>
                <w:highlight w:val="lightGray"/>
              </w:rPr>
              <w:t>Заголовок раздела (оформление таблиц)</w:t>
            </w:r>
            <w:r>
              <w:rPr>
                <w:noProof/>
                <w:webHidden/>
              </w:rPr>
              <w:tab/>
            </w:r>
            <w:r>
              <w:rPr>
                <w:noProof/>
                <w:webHidden/>
              </w:rPr>
              <w:fldChar w:fldCharType="begin"/>
            </w:r>
            <w:r>
              <w:rPr>
                <w:noProof/>
                <w:webHidden/>
              </w:rPr>
              <w:instrText xml:space="preserve"> PAGEREF _Toc144220517 \h </w:instrText>
            </w:r>
            <w:r>
              <w:rPr>
                <w:noProof/>
                <w:webHidden/>
              </w:rPr>
            </w:r>
            <w:r>
              <w:rPr>
                <w:noProof/>
                <w:webHidden/>
              </w:rPr>
              <w:fldChar w:fldCharType="separate"/>
            </w:r>
            <w:r w:rsidR="00151E71">
              <w:rPr>
                <w:noProof/>
                <w:webHidden/>
              </w:rPr>
              <w:t>9</w:t>
            </w:r>
            <w:r>
              <w:rPr>
                <w:noProof/>
                <w:webHidden/>
              </w:rPr>
              <w:fldChar w:fldCharType="end"/>
            </w:r>
          </w:hyperlink>
        </w:p>
        <w:p w14:paraId="226F3EEB" w14:textId="77777777" w:rsidR="00F86905" w:rsidRDefault="00F86905">
          <w:pPr>
            <w:pStyle w:val="21"/>
            <w:rPr>
              <w:rFonts w:eastAsiaTheme="minorEastAsia"/>
              <w:noProof/>
              <w:sz w:val="22"/>
              <w:lang w:eastAsia="ru-RU"/>
            </w:rPr>
          </w:pPr>
          <w:hyperlink w:anchor="_Toc144220518" w:history="1">
            <w:r w:rsidRPr="00AF3C68">
              <w:rPr>
                <w:rStyle w:val="aff"/>
                <w:noProof/>
              </w:rPr>
              <w:t>2.1 </w:t>
            </w:r>
            <w:r w:rsidRPr="00AF3C68">
              <w:rPr>
                <w:rStyle w:val="aff"/>
                <w:noProof/>
                <w:highlight w:val="lightGray"/>
              </w:rPr>
              <w:t>Заголовок подраздела</w:t>
            </w:r>
            <w:r>
              <w:rPr>
                <w:noProof/>
                <w:webHidden/>
              </w:rPr>
              <w:tab/>
            </w:r>
            <w:r>
              <w:rPr>
                <w:noProof/>
                <w:webHidden/>
              </w:rPr>
              <w:fldChar w:fldCharType="begin"/>
            </w:r>
            <w:r>
              <w:rPr>
                <w:noProof/>
                <w:webHidden/>
              </w:rPr>
              <w:instrText xml:space="preserve"> PAGEREF _Toc144220518 \h </w:instrText>
            </w:r>
            <w:r>
              <w:rPr>
                <w:noProof/>
                <w:webHidden/>
              </w:rPr>
            </w:r>
            <w:r>
              <w:rPr>
                <w:noProof/>
                <w:webHidden/>
              </w:rPr>
              <w:fldChar w:fldCharType="separate"/>
            </w:r>
            <w:r w:rsidR="00151E71">
              <w:rPr>
                <w:noProof/>
                <w:webHidden/>
              </w:rPr>
              <w:t>9</w:t>
            </w:r>
            <w:r>
              <w:rPr>
                <w:noProof/>
                <w:webHidden/>
              </w:rPr>
              <w:fldChar w:fldCharType="end"/>
            </w:r>
          </w:hyperlink>
        </w:p>
        <w:p w14:paraId="20CD84A1" w14:textId="77777777" w:rsidR="00F86905" w:rsidRDefault="00F86905">
          <w:pPr>
            <w:pStyle w:val="31"/>
            <w:rPr>
              <w:rFonts w:eastAsiaTheme="minorEastAsia"/>
              <w:noProof/>
              <w:sz w:val="22"/>
              <w:lang w:eastAsia="ru-RU"/>
            </w:rPr>
          </w:pPr>
          <w:hyperlink w:anchor="_Toc144220519" w:history="1">
            <w:r w:rsidRPr="00AF3C68">
              <w:rPr>
                <w:rStyle w:val="aff"/>
                <w:noProof/>
              </w:rPr>
              <w:t>2.1.1 </w:t>
            </w:r>
            <w:r w:rsidRPr="00AF3C68">
              <w:rPr>
                <w:rStyle w:val="aff"/>
                <w:noProof/>
                <w:highlight w:val="lightGray"/>
              </w:rPr>
              <w:t>Заголовок пункта</w:t>
            </w:r>
            <w:r>
              <w:rPr>
                <w:noProof/>
                <w:webHidden/>
              </w:rPr>
              <w:tab/>
            </w:r>
            <w:r>
              <w:rPr>
                <w:noProof/>
                <w:webHidden/>
              </w:rPr>
              <w:fldChar w:fldCharType="begin"/>
            </w:r>
            <w:r>
              <w:rPr>
                <w:noProof/>
                <w:webHidden/>
              </w:rPr>
              <w:instrText xml:space="preserve"> PAGEREF _Toc144220519 \h </w:instrText>
            </w:r>
            <w:r>
              <w:rPr>
                <w:noProof/>
                <w:webHidden/>
              </w:rPr>
            </w:r>
            <w:r>
              <w:rPr>
                <w:noProof/>
                <w:webHidden/>
              </w:rPr>
              <w:fldChar w:fldCharType="separate"/>
            </w:r>
            <w:r w:rsidR="00151E71">
              <w:rPr>
                <w:noProof/>
                <w:webHidden/>
              </w:rPr>
              <w:t>9</w:t>
            </w:r>
            <w:r>
              <w:rPr>
                <w:noProof/>
                <w:webHidden/>
              </w:rPr>
              <w:fldChar w:fldCharType="end"/>
            </w:r>
          </w:hyperlink>
        </w:p>
        <w:p w14:paraId="0765E45E" w14:textId="77777777" w:rsidR="00F86905" w:rsidRDefault="00F86905">
          <w:pPr>
            <w:pStyle w:val="31"/>
            <w:rPr>
              <w:rFonts w:eastAsiaTheme="minorEastAsia"/>
              <w:noProof/>
              <w:sz w:val="22"/>
              <w:lang w:eastAsia="ru-RU"/>
            </w:rPr>
          </w:pPr>
          <w:hyperlink w:anchor="_Toc144220520" w:history="1">
            <w:r w:rsidRPr="00AF3C68">
              <w:rPr>
                <w:rStyle w:val="aff"/>
                <w:noProof/>
              </w:rPr>
              <w:t>2.1.2 </w:t>
            </w:r>
            <w:r w:rsidRPr="00AF3C68">
              <w:rPr>
                <w:rStyle w:val="aff"/>
                <w:noProof/>
                <w:highlight w:val="lightGray"/>
              </w:rPr>
              <w:t>Заголовок пункта</w:t>
            </w:r>
            <w:r>
              <w:rPr>
                <w:noProof/>
                <w:webHidden/>
              </w:rPr>
              <w:tab/>
            </w:r>
            <w:r>
              <w:rPr>
                <w:noProof/>
                <w:webHidden/>
              </w:rPr>
              <w:fldChar w:fldCharType="begin"/>
            </w:r>
            <w:r>
              <w:rPr>
                <w:noProof/>
                <w:webHidden/>
              </w:rPr>
              <w:instrText xml:space="preserve"> PAGEREF _Toc144220520 \h </w:instrText>
            </w:r>
            <w:r>
              <w:rPr>
                <w:noProof/>
                <w:webHidden/>
              </w:rPr>
            </w:r>
            <w:r>
              <w:rPr>
                <w:noProof/>
                <w:webHidden/>
              </w:rPr>
              <w:fldChar w:fldCharType="separate"/>
            </w:r>
            <w:r w:rsidR="00151E71">
              <w:rPr>
                <w:noProof/>
                <w:webHidden/>
              </w:rPr>
              <w:t>9</w:t>
            </w:r>
            <w:r>
              <w:rPr>
                <w:noProof/>
                <w:webHidden/>
              </w:rPr>
              <w:fldChar w:fldCharType="end"/>
            </w:r>
          </w:hyperlink>
        </w:p>
        <w:p w14:paraId="6AF68F63" w14:textId="77777777" w:rsidR="00F86905" w:rsidRDefault="00F86905">
          <w:pPr>
            <w:pStyle w:val="31"/>
            <w:rPr>
              <w:rFonts w:eastAsiaTheme="minorEastAsia"/>
              <w:noProof/>
              <w:sz w:val="22"/>
              <w:lang w:eastAsia="ru-RU"/>
            </w:rPr>
          </w:pPr>
          <w:hyperlink w:anchor="_Toc144220521" w:history="1">
            <w:r w:rsidRPr="00AF3C68">
              <w:rPr>
                <w:rStyle w:val="aff"/>
                <w:noProof/>
              </w:rPr>
              <w:t xml:space="preserve">2.1.3 </w:t>
            </w:r>
            <w:r w:rsidRPr="00AF3C68">
              <w:rPr>
                <w:rStyle w:val="aff"/>
                <w:noProof/>
                <w:highlight w:val="lightGray"/>
              </w:rPr>
              <w:t>Заголовок пункта</w:t>
            </w:r>
            <w:r>
              <w:rPr>
                <w:noProof/>
                <w:webHidden/>
              </w:rPr>
              <w:tab/>
            </w:r>
            <w:r>
              <w:rPr>
                <w:noProof/>
                <w:webHidden/>
              </w:rPr>
              <w:fldChar w:fldCharType="begin"/>
            </w:r>
            <w:r>
              <w:rPr>
                <w:noProof/>
                <w:webHidden/>
              </w:rPr>
              <w:instrText xml:space="preserve"> PAGEREF _Toc144220521 \h </w:instrText>
            </w:r>
            <w:r>
              <w:rPr>
                <w:noProof/>
                <w:webHidden/>
              </w:rPr>
            </w:r>
            <w:r>
              <w:rPr>
                <w:noProof/>
                <w:webHidden/>
              </w:rPr>
              <w:fldChar w:fldCharType="separate"/>
            </w:r>
            <w:r w:rsidR="00151E71">
              <w:rPr>
                <w:noProof/>
                <w:webHidden/>
              </w:rPr>
              <w:t>9</w:t>
            </w:r>
            <w:r>
              <w:rPr>
                <w:noProof/>
                <w:webHidden/>
              </w:rPr>
              <w:fldChar w:fldCharType="end"/>
            </w:r>
          </w:hyperlink>
        </w:p>
        <w:p w14:paraId="0FE7AD5F" w14:textId="77777777" w:rsidR="00F86905" w:rsidRDefault="00F86905">
          <w:pPr>
            <w:pStyle w:val="11"/>
            <w:rPr>
              <w:rFonts w:eastAsiaTheme="minorEastAsia"/>
              <w:noProof/>
              <w:sz w:val="22"/>
              <w:lang w:eastAsia="ru-RU"/>
            </w:rPr>
          </w:pPr>
          <w:hyperlink w:anchor="_Toc144220522" w:history="1">
            <w:r w:rsidRPr="00AF3C68">
              <w:rPr>
                <w:rStyle w:val="aff"/>
                <w:noProof/>
              </w:rPr>
              <w:t>3 </w:t>
            </w:r>
            <w:r w:rsidRPr="00AF3C68">
              <w:rPr>
                <w:rStyle w:val="aff"/>
                <w:noProof/>
                <w:highlight w:val="lightGray"/>
              </w:rPr>
              <w:t>Заголовок раздела (оформление рисунков)</w:t>
            </w:r>
            <w:r>
              <w:rPr>
                <w:noProof/>
                <w:webHidden/>
              </w:rPr>
              <w:tab/>
            </w:r>
            <w:r>
              <w:rPr>
                <w:noProof/>
                <w:webHidden/>
              </w:rPr>
              <w:fldChar w:fldCharType="begin"/>
            </w:r>
            <w:r>
              <w:rPr>
                <w:noProof/>
                <w:webHidden/>
              </w:rPr>
              <w:instrText xml:space="preserve"> PAGEREF _Toc144220522 \h </w:instrText>
            </w:r>
            <w:r>
              <w:rPr>
                <w:noProof/>
                <w:webHidden/>
              </w:rPr>
            </w:r>
            <w:r>
              <w:rPr>
                <w:noProof/>
                <w:webHidden/>
              </w:rPr>
              <w:fldChar w:fldCharType="separate"/>
            </w:r>
            <w:r w:rsidR="00151E71">
              <w:rPr>
                <w:noProof/>
                <w:webHidden/>
              </w:rPr>
              <w:t>10</w:t>
            </w:r>
            <w:r>
              <w:rPr>
                <w:noProof/>
                <w:webHidden/>
              </w:rPr>
              <w:fldChar w:fldCharType="end"/>
            </w:r>
          </w:hyperlink>
        </w:p>
        <w:p w14:paraId="45F2D846" w14:textId="77777777" w:rsidR="00F86905" w:rsidRDefault="00F86905">
          <w:pPr>
            <w:pStyle w:val="21"/>
            <w:rPr>
              <w:rFonts w:eastAsiaTheme="minorEastAsia"/>
              <w:noProof/>
              <w:sz w:val="22"/>
              <w:lang w:eastAsia="ru-RU"/>
            </w:rPr>
          </w:pPr>
          <w:hyperlink w:anchor="_Toc144220523" w:history="1">
            <w:r w:rsidRPr="00AF3C68">
              <w:rPr>
                <w:rStyle w:val="aff"/>
                <w:noProof/>
              </w:rPr>
              <w:t xml:space="preserve">3.1 </w:t>
            </w:r>
            <w:r w:rsidRPr="00AF3C68">
              <w:rPr>
                <w:rStyle w:val="aff"/>
                <w:noProof/>
                <w:highlight w:val="lightGray"/>
              </w:rPr>
              <w:t>Заголовок подраздела</w:t>
            </w:r>
            <w:r>
              <w:rPr>
                <w:noProof/>
                <w:webHidden/>
              </w:rPr>
              <w:tab/>
            </w:r>
            <w:r>
              <w:rPr>
                <w:noProof/>
                <w:webHidden/>
              </w:rPr>
              <w:fldChar w:fldCharType="begin"/>
            </w:r>
            <w:r>
              <w:rPr>
                <w:noProof/>
                <w:webHidden/>
              </w:rPr>
              <w:instrText xml:space="preserve"> PAGEREF _Toc144220523 \h </w:instrText>
            </w:r>
            <w:r>
              <w:rPr>
                <w:noProof/>
                <w:webHidden/>
              </w:rPr>
            </w:r>
            <w:r>
              <w:rPr>
                <w:noProof/>
                <w:webHidden/>
              </w:rPr>
              <w:fldChar w:fldCharType="separate"/>
            </w:r>
            <w:r w:rsidR="00151E71">
              <w:rPr>
                <w:noProof/>
                <w:webHidden/>
              </w:rPr>
              <w:t>10</w:t>
            </w:r>
            <w:r>
              <w:rPr>
                <w:noProof/>
                <w:webHidden/>
              </w:rPr>
              <w:fldChar w:fldCharType="end"/>
            </w:r>
          </w:hyperlink>
        </w:p>
        <w:p w14:paraId="105FC934" w14:textId="77777777" w:rsidR="00F86905" w:rsidRDefault="00F86905">
          <w:pPr>
            <w:pStyle w:val="11"/>
            <w:rPr>
              <w:rFonts w:eastAsiaTheme="minorEastAsia"/>
              <w:noProof/>
              <w:sz w:val="22"/>
              <w:lang w:eastAsia="ru-RU"/>
            </w:rPr>
          </w:pPr>
          <w:hyperlink w:anchor="_Toc144220524" w:history="1">
            <w:r w:rsidRPr="00AF3C68">
              <w:rPr>
                <w:rStyle w:val="aff"/>
                <w:noProof/>
              </w:rPr>
              <w:t>Заключение</w:t>
            </w:r>
            <w:r>
              <w:rPr>
                <w:noProof/>
                <w:webHidden/>
              </w:rPr>
              <w:tab/>
            </w:r>
            <w:r>
              <w:rPr>
                <w:noProof/>
                <w:webHidden/>
              </w:rPr>
              <w:fldChar w:fldCharType="begin"/>
            </w:r>
            <w:r>
              <w:rPr>
                <w:noProof/>
                <w:webHidden/>
              </w:rPr>
              <w:instrText xml:space="preserve"> PAGEREF _Toc144220524 \h </w:instrText>
            </w:r>
            <w:r>
              <w:rPr>
                <w:noProof/>
                <w:webHidden/>
              </w:rPr>
            </w:r>
            <w:r>
              <w:rPr>
                <w:noProof/>
                <w:webHidden/>
              </w:rPr>
              <w:fldChar w:fldCharType="separate"/>
            </w:r>
            <w:r w:rsidR="00151E71">
              <w:rPr>
                <w:noProof/>
                <w:webHidden/>
              </w:rPr>
              <w:t>11</w:t>
            </w:r>
            <w:r>
              <w:rPr>
                <w:noProof/>
                <w:webHidden/>
              </w:rPr>
              <w:fldChar w:fldCharType="end"/>
            </w:r>
          </w:hyperlink>
        </w:p>
        <w:p w14:paraId="45B68637" w14:textId="77777777" w:rsidR="00F86905" w:rsidRDefault="00F86905">
          <w:pPr>
            <w:pStyle w:val="11"/>
            <w:rPr>
              <w:rFonts w:eastAsiaTheme="minorEastAsia"/>
              <w:noProof/>
              <w:sz w:val="22"/>
              <w:lang w:eastAsia="ru-RU"/>
            </w:rPr>
          </w:pPr>
          <w:hyperlink w:anchor="_Toc144220525" w:history="1">
            <w:r w:rsidRPr="00AF3C68">
              <w:rPr>
                <w:rStyle w:val="aff"/>
                <w:noProof/>
              </w:rPr>
              <w:t>Список использованных источников</w:t>
            </w:r>
            <w:r>
              <w:rPr>
                <w:noProof/>
                <w:webHidden/>
              </w:rPr>
              <w:tab/>
            </w:r>
            <w:r>
              <w:rPr>
                <w:noProof/>
                <w:webHidden/>
              </w:rPr>
              <w:fldChar w:fldCharType="begin"/>
            </w:r>
            <w:r>
              <w:rPr>
                <w:noProof/>
                <w:webHidden/>
              </w:rPr>
              <w:instrText xml:space="preserve"> PAGEREF _Toc144220525 \h </w:instrText>
            </w:r>
            <w:r>
              <w:rPr>
                <w:noProof/>
                <w:webHidden/>
              </w:rPr>
            </w:r>
            <w:r>
              <w:rPr>
                <w:noProof/>
                <w:webHidden/>
              </w:rPr>
              <w:fldChar w:fldCharType="separate"/>
            </w:r>
            <w:r w:rsidR="00151E71">
              <w:rPr>
                <w:noProof/>
                <w:webHidden/>
              </w:rPr>
              <w:t>12</w:t>
            </w:r>
            <w:r>
              <w:rPr>
                <w:noProof/>
                <w:webHidden/>
              </w:rPr>
              <w:fldChar w:fldCharType="end"/>
            </w:r>
          </w:hyperlink>
        </w:p>
        <w:p w14:paraId="0647B9E9" w14:textId="77777777" w:rsidR="00F86905" w:rsidRDefault="00F86905">
          <w:pPr>
            <w:pStyle w:val="11"/>
            <w:rPr>
              <w:rFonts w:eastAsiaTheme="minorEastAsia"/>
              <w:noProof/>
              <w:sz w:val="22"/>
              <w:lang w:eastAsia="ru-RU"/>
            </w:rPr>
          </w:pPr>
          <w:hyperlink w:anchor="_Toc144220526" w:history="1">
            <w:r w:rsidRPr="00AF3C68">
              <w:rPr>
                <w:rStyle w:val="aff"/>
                <w:noProof/>
              </w:rPr>
              <w:t xml:space="preserve">Приложение </w:t>
            </w:r>
            <w:r w:rsidRPr="00AF3C68">
              <w:rPr>
                <w:rStyle w:val="aff"/>
                <w:noProof/>
                <w:highlight w:val="lightGray"/>
              </w:rPr>
              <w:t>А</w:t>
            </w:r>
            <w:r w:rsidR="00042266">
              <w:rPr>
                <w:rStyle w:val="aff"/>
                <w:noProof/>
              </w:rPr>
              <w:t xml:space="preserve">. </w:t>
            </w:r>
          </w:hyperlink>
          <w:hyperlink w:anchor="_Toc144220527" w:history="1">
            <w:r w:rsidRPr="00AF3C68">
              <w:rPr>
                <w:rStyle w:val="aff"/>
                <w:noProof/>
                <w:highlight w:val="lightGray"/>
              </w:rPr>
              <w:t>Заголовок приложения</w:t>
            </w:r>
            <w:r>
              <w:rPr>
                <w:noProof/>
                <w:webHidden/>
              </w:rPr>
              <w:tab/>
            </w:r>
            <w:r>
              <w:rPr>
                <w:noProof/>
                <w:webHidden/>
              </w:rPr>
              <w:fldChar w:fldCharType="begin"/>
            </w:r>
            <w:r>
              <w:rPr>
                <w:noProof/>
                <w:webHidden/>
              </w:rPr>
              <w:instrText xml:space="preserve"> PAGEREF _Toc144220527 \h </w:instrText>
            </w:r>
            <w:r>
              <w:rPr>
                <w:noProof/>
                <w:webHidden/>
              </w:rPr>
            </w:r>
            <w:r>
              <w:rPr>
                <w:noProof/>
                <w:webHidden/>
              </w:rPr>
              <w:fldChar w:fldCharType="separate"/>
            </w:r>
            <w:r w:rsidR="00151E71">
              <w:rPr>
                <w:noProof/>
                <w:webHidden/>
              </w:rPr>
              <w:t>13</w:t>
            </w:r>
            <w:r>
              <w:rPr>
                <w:noProof/>
                <w:webHidden/>
              </w:rPr>
              <w:fldChar w:fldCharType="end"/>
            </w:r>
          </w:hyperlink>
        </w:p>
        <w:p w14:paraId="08B3CF87" w14:textId="77777777" w:rsidR="00C91B64" w:rsidRPr="005F3E53" w:rsidRDefault="00104025" w:rsidP="00C91B64">
          <w:r>
            <w:fldChar w:fldCharType="end"/>
          </w:r>
        </w:p>
      </w:sdtContent>
    </w:sdt>
    <w:p w14:paraId="752D2423" w14:textId="77777777" w:rsidR="00C91B64" w:rsidRPr="005F3E53" w:rsidRDefault="00C91B64" w:rsidP="00BD5ABF">
      <w:pPr>
        <w:pStyle w:val="af8"/>
      </w:pPr>
      <w:r w:rsidRPr="005F3E53">
        <w:lastRenderedPageBreak/>
        <w:t>ТЕРМИНЫ И ОПРЕДЕЛЕНИЯ</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79"/>
        <w:gridCol w:w="7576"/>
      </w:tblGrid>
      <w:tr w:rsidR="001A07FF" w:rsidRPr="005F3E53" w14:paraId="324FA22B" w14:textId="77777777" w:rsidTr="00785FC1">
        <w:tc>
          <w:tcPr>
            <w:tcW w:w="1779" w:type="dxa"/>
          </w:tcPr>
          <w:p w14:paraId="5FD05876"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56DE898C" w14:textId="77777777" w:rsidR="001A07FF" w:rsidRPr="005F3E53" w:rsidRDefault="003B5272" w:rsidP="004271BC">
            <w:pPr>
              <w:pStyle w:val="-0"/>
              <w:jc w:val="both"/>
              <w:rPr>
                <w:lang w:val="ru-RU"/>
              </w:rPr>
            </w:pPr>
            <w:r>
              <w:rPr>
                <w:highlight w:val="lightGray"/>
                <w:lang w:val="ru-RU"/>
              </w:rPr>
              <w:t>о</w:t>
            </w:r>
            <w:r w:rsidR="001A07FF" w:rsidRPr="005F3E53">
              <w:rPr>
                <w:highlight w:val="lightGray"/>
                <w:lang w:val="ru-RU"/>
              </w:rPr>
              <w:t>пределение</w:t>
            </w:r>
          </w:p>
        </w:tc>
      </w:tr>
      <w:tr w:rsidR="001A07FF" w:rsidRPr="005F3E53" w14:paraId="09077B03" w14:textId="77777777" w:rsidTr="00785FC1">
        <w:tc>
          <w:tcPr>
            <w:tcW w:w="1779" w:type="dxa"/>
          </w:tcPr>
          <w:p w14:paraId="340D0B16"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736F1F0F" w14:textId="77777777" w:rsidR="001A07FF" w:rsidRPr="005F3E53" w:rsidRDefault="003B5272" w:rsidP="004271BC">
            <w:pPr>
              <w:pStyle w:val="-0"/>
              <w:jc w:val="both"/>
              <w:rPr>
                <w:lang w:val="ru-RU"/>
              </w:rPr>
            </w:pPr>
            <w:r>
              <w:rPr>
                <w:highlight w:val="lightGray"/>
                <w:lang w:val="ru-RU"/>
              </w:rPr>
              <w:t>о</w:t>
            </w:r>
            <w:r w:rsidRPr="005F3E53">
              <w:rPr>
                <w:highlight w:val="lightGray"/>
                <w:lang w:val="ru-RU"/>
              </w:rPr>
              <w:t>пределение</w:t>
            </w:r>
          </w:p>
        </w:tc>
      </w:tr>
      <w:tr w:rsidR="001A07FF" w:rsidRPr="005F3E53" w14:paraId="02E8B613" w14:textId="77777777" w:rsidTr="00785FC1">
        <w:tc>
          <w:tcPr>
            <w:tcW w:w="1779" w:type="dxa"/>
          </w:tcPr>
          <w:p w14:paraId="7F06DF9A"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45BD1C05" w14:textId="77777777" w:rsidR="001A07FF" w:rsidRPr="005F3E53" w:rsidRDefault="003B5272" w:rsidP="004271BC">
            <w:pPr>
              <w:pStyle w:val="-0"/>
              <w:jc w:val="both"/>
              <w:rPr>
                <w:lang w:val="ru-RU"/>
              </w:rPr>
            </w:pPr>
            <w:r>
              <w:rPr>
                <w:highlight w:val="lightGray"/>
                <w:lang w:val="ru-RU"/>
              </w:rPr>
              <w:t>о</w:t>
            </w:r>
            <w:r w:rsidRPr="005F3E53">
              <w:rPr>
                <w:highlight w:val="lightGray"/>
                <w:lang w:val="ru-RU"/>
              </w:rPr>
              <w:t>пределение</w:t>
            </w:r>
          </w:p>
        </w:tc>
      </w:tr>
      <w:tr w:rsidR="001A07FF" w:rsidRPr="005F3E53" w14:paraId="5A9B44B5" w14:textId="77777777" w:rsidTr="00785FC1">
        <w:tc>
          <w:tcPr>
            <w:tcW w:w="1779" w:type="dxa"/>
          </w:tcPr>
          <w:p w14:paraId="349DAA9B"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1FA6BC87" w14:textId="77777777" w:rsidR="001A07FF" w:rsidRPr="005F3E53" w:rsidRDefault="003B5272" w:rsidP="004271BC">
            <w:pPr>
              <w:pStyle w:val="-0"/>
              <w:jc w:val="both"/>
              <w:rPr>
                <w:lang w:val="ru-RU"/>
              </w:rPr>
            </w:pPr>
            <w:r>
              <w:rPr>
                <w:highlight w:val="lightGray"/>
                <w:lang w:val="ru-RU"/>
              </w:rPr>
              <w:t>о</w:t>
            </w:r>
            <w:r w:rsidRPr="005F3E53">
              <w:rPr>
                <w:highlight w:val="lightGray"/>
                <w:lang w:val="ru-RU"/>
              </w:rPr>
              <w:t>пределение</w:t>
            </w:r>
          </w:p>
        </w:tc>
      </w:tr>
      <w:tr w:rsidR="001A07FF" w:rsidRPr="005F3E53" w14:paraId="1916E3C7" w14:textId="77777777" w:rsidTr="00785FC1">
        <w:tc>
          <w:tcPr>
            <w:tcW w:w="1779" w:type="dxa"/>
          </w:tcPr>
          <w:p w14:paraId="11A7C067"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6B8CF16D" w14:textId="77777777" w:rsidR="001A07FF" w:rsidRPr="005F3E53" w:rsidRDefault="003B5272" w:rsidP="004271BC">
            <w:pPr>
              <w:pStyle w:val="-0"/>
              <w:jc w:val="both"/>
              <w:rPr>
                <w:lang w:val="ru-RU"/>
              </w:rPr>
            </w:pPr>
            <w:r>
              <w:rPr>
                <w:highlight w:val="lightGray"/>
                <w:lang w:val="ru-RU"/>
              </w:rPr>
              <w:t>о</w:t>
            </w:r>
            <w:r w:rsidRPr="005F3E53">
              <w:rPr>
                <w:highlight w:val="lightGray"/>
                <w:lang w:val="ru-RU"/>
              </w:rPr>
              <w:t>пределение</w:t>
            </w:r>
          </w:p>
        </w:tc>
      </w:tr>
      <w:tr w:rsidR="001A07FF" w:rsidRPr="005F3E53" w14:paraId="6AA6E43D" w14:textId="77777777" w:rsidTr="00785FC1">
        <w:tc>
          <w:tcPr>
            <w:tcW w:w="1779" w:type="dxa"/>
          </w:tcPr>
          <w:p w14:paraId="1E2D0277"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3FC45969" w14:textId="77777777" w:rsidR="001A07FF" w:rsidRPr="005F3E53" w:rsidRDefault="003B5272" w:rsidP="004271BC">
            <w:pPr>
              <w:pStyle w:val="-0"/>
              <w:jc w:val="both"/>
              <w:rPr>
                <w:lang w:val="ru-RU"/>
              </w:rPr>
            </w:pPr>
            <w:r>
              <w:rPr>
                <w:highlight w:val="lightGray"/>
                <w:lang w:val="ru-RU"/>
              </w:rPr>
              <w:t>о</w:t>
            </w:r>
            <w:r w:rsidRPr="005F3E53">
              <w:rPr>
                <w:highlight w:val="lightGray"/>
                <w:lang w:val="ru-RU"/>
              </w:rPr>
              <w:t>пределение</w:t>
            </w:r>
          </w:p>
        </w:tc>
      </w:tr>
      <w:tr w:rsidR="001A07FF" w:rsidRPr="005F3E53" w14:paraId="27E48046" w14:textId="77777777" w:rsidTr="00785FC1">
        <w:tc>
          <w:tcPr>
            <w:tcW w:w="1779" w:type="dxa"/>
          </w:tcPr>
          <w:p w14:paraId="1F8EE2DC"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47A1DE93" w14:textId="77777777" w:rsidR="001A07FF" w:rsidRPr="005F3E53" w:rsidRDefault="00887A8A" w:rsidP="004271BC">
            <w:pPr>
              <w:pStyle w:val="-0"/>
              <w:jc w:val="both"/>
              <w:rPr>
                <w:lang w:val="ru-RU"/>
              </w:rPr>
            </w:pPr>
            <w:r>
              <w:rPr>
                <w:highlight w:val="lightGray"/>
                <w:lang w:val="ru-RU"/>
              </w:rPr>
              <w:t>о</w:t>
            </w:r>
            <w:r w:rsidRPr="005F3E53">
              <w:rPr>
                <w:highlight w:val="lightGray"/>
                <w:lang w:val="ru-RU"/>
              </w:rPr>
              <w:t>пределение</w:t>
            </w:r>
          </w:p>
        </w:tc>
      </w:tr>
      <w:tr w:rsidR="001A07FF" w:rsidRPr="005F3E53" w14:paraId="54AD2CF4" w14:textId="77777777" w:rsidTr="00785FC1">
        <w:tc>
          <w:tcPr>
            <w:tcW w:w="1779" w:type="dxa"/>
          </w:tcPr>
          <w:p w14:paraId="0419D33A"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6DC90AB8" w14:textId="77777777" w:rsidR="001A07FF" w:rsidRPr="005F3E53" w:rsidRDefault="001A07FF" w:rsidP="004271BC">
            <w:pPr>
              <w:pStyle w:val="-0"/>
              <w:jc w:val="both"/>
              <w:rPr>
                <w:lang w:val="ru-RU"/>
              </w:rPr>
            </w:pPr>
            <w:r w:rsidRPr="005F3E53">
              <w:rPr>
                <w:highlight w:val="lightGray"/>
                <w:lang w:val="ru-RU"/>
              </w:rPr>
              <w:t>определение</w:t>
            </w:r>
          </w:p>
        </w:tc>
      </w:tr>
      <w:tr w:rsidR="001A07FF" w:rsidRPr="005F3E53" w14:paraId="21F938D4" w14:textId="77777777" w:rsidTr="00785FC1">
        <w:tc>
          <w:tcPr>
            <w:tcW w:w="1779" w:type="dxa"/>
          </w:tcPr>
          <w:p w14:paraId="12A26D14"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7C3F42F9" w14:textId="77777777" w:rsidR="001A07FF" w:rsidRPr="005F3E53" w:rsidRDefault="001A07FF" w:rsidP="004271BC">
            <w:pPr>
              <w:pStyle w:val="-0"/>
              <w:jc w:val="both"/>
              <w:rPr>
                <w:lang w:val="ru-RU"/>
              </w:rPr>
            </w:pPr>
            <w:r w:rsidRPr="005F3E53">
              <w:rPr>
                <w:highlight w:val="lightGray"/>
                <w:lang w:val="ru-RU"/>
              </w:rPr>
              <w:t>определение</w:t>
            </w:r>
          </w:p>
        </w:tc>
      </w:tr>
      <w:tr w:rsidR="001A07FF" w:rsidRPr="005F3E53" w14:paraId="14FE9289" w14:textId="77777777" w:rsidTr="00785FC1">
        <w:tc>
          <w:tcPr>
            <w:tcW w:w="1779" w:type="dxa"/>
          </w:tcPr>
          <w:p w14:paraId="7105E5EB"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0A525E76" w14:textId="77777777" w:rsidR="001A07FF" w:rsidRPr="005F3E53" w:rsidRDefault="001A07FF" w:rsidP="004271BC">
            <w:pPr>
              <w:pStyle w:val="-0"/>
              <w:jc w:val="both"/>
              <w:rPr>
                <w:lang w:val="ru-RU"/>
              </w:rPr>
            </w:pPr>
            <w:r w:rsidRPr="005F3E53">
              <w:rPr>
                <w:highlight w:val="lightGray"/>
                <w:lang w:val="ru-RU"/>
              </w:rPr>
              <w:t>определение</w:t>
            </w:r>
          </w:p>
        </w:tc>
      </w:tr>
      <w:tr w:rsidR="001A07FF" w:rsidRPr="005F3E53" w14:paraId="5ABD40E5" w14:textId="77777777" w:rsidTr="00785FC1">
        <w:tc>
          <w:tcPr>
            <w:tcW w:w="1779" w:type="dxa"/>
          </w:tcPr>
          <w:p w14:paraId="0548580E" w14:textId="77777777" w:rsidR="001A07FF" w:rsidRPr="005F3E53" w:rsidRDefault="001A07FF" w:rsidP="003F1A61">
            <w:pPr>
              <w:pStyle w:val="ae"/>
              <w:jc w:val="left"/>
              <w:rPr>
                <w:lang w:val="ru-RU"/>
              </w:rPr>
            </w:pPr>
            <w:r w:rsidRPr="005F3E53">
              <w:rPr>
                <w:highlight w:val="lightGray"/>
                <w:lang w:val="ru-RU"/>
              </w:rPr>
              <w:t>Термин</w:t>
            </w:r>
          </w:p>
        </w:tc>
        <w:tc>
          <w:tcPr>
            <w:tcW w:w="7576" w:type="dxa"/>
          </w:tcPr>
          <w:p w14:paraId="4366D319" w14:textId="77777777" w:rsidR="001A07FF" w:rsidRPr="005F3E53" w:rsidRDefault="001A07FF" w:rsidP="004271BC">
            <w:pPr>
              <w:pStyle w:val="-0"/>
              <w:jc w:val="both"/>
              <w:rPr>
                <w:lang w:val="ru-RU"/>
              </w:rPr>
            </w:pPr>
            <w:r w:rsidRPr="005F3E53">
              <w:rPr>
                <w:highlight w:val="lightGray"/>
                <w:lang w:val="ru-RU"/>
              </w:rPr>
              <w:t>определение</w:t>
            </w:r>
          </w:p>
        </w:tc>
      </w:tr>
      <w:tr w:rsidR="006829D9" w:rsidRPr="005F3E53" w14:paraId="6033EDD8" w14:textId="77777777" w:rsidTr="005E46F3">
        <w:tc>
          <w:tcPr>
            <w:tcW w:w="1779" w:type="dxa"/>
          </w:tcPr>
          <w:p w14:paraId="296F70BA" w14:textId="77777777" w:rsidR="008741AA" w:rsidRPr="005F3E53" w:rsidRDefault="001A07FF" w:rsidP="003F1A61">
            <w:pPr>
              <w:pStyle w:val="ae"/>
              <w:jc w:val="left"/>
              <w:rPr>
                <w:lang w:val="ru-RU"/>
              </w:rPr>
            </w:pPr>
            <w:r w:rsidRPr="005F3E53">
              <w:rPr>
                <w:highlight w:val="lightGray"/>
                <w:lang w:val="ru-RU"/>
              </w:rPr>
              <w:t>Термин</w:t>
            </w:r>
          </w:p>
        </w:tc>
        <w:tc>
          <w:tcPr>
            <w:tcW w:w="7576" w:type="dxa"/>
          </w:tcPr>
          <w:p w14:paraId="334459C0" w14:textId="77777777" w:rsidR="008741AA" w:rsidRPr="005F3E53" w:rsidRDefault="001A07FF" w:rsidP="004271BC">
            <w:pPr>
              <w:pStyle w:val="-0"/>
              <w:jc w:val="both"/>
              <w:rPr>
                <w:lang w:val="ru-RU"/>
              </w:rPr>
            </w:pPr>
            <w:r w:rsidRPr="005F3E53">
              <w:rPr>
                <w:highlight w:val="lightGray"/>
                <w:lang w:val="ru-RU"/>
              </w:rPr>
              <w:t>определение</w:t>
            </w:r>
          </w:p>
        </w:tc>
      </w:tr>
      <w:tr w:rsidR="001A07FF" w:rsidRPr="005F3E53" w14:paraId="51E7C84D" w14:textId="77777777" w:rsidTr="00785FC1">
        <w:tc>
          <w:tcPr>
            <w:tcW w:w="1779" w:type="dxa"/>
          </w:tcPr>
          <w:p w14:paraId="4338622B" w14:textId="77777777" w:rsidR="001A07FF" w:rsidRPr="005F3E53" w:rsidRDefault="001A07FF" w:rsidP="003F1A61">
            <w:pPr>
              <w:pStyle w:val="ae"/>
              <w:jc w:val="left"/>
              <w:rPr>
                <w:lang w:val="ru-RU"/>
              </w:rPr>
            </w:pPr>
            <w:proofErr w:type="spellStart"/>
            <w:r w:rsidRPr="005F3E53">
              <w:rPr>
                <w:highlight w:val="lightGray"/>
                <w:lang w:val="ru-RU"/>
              </w:rPr>
              <w:t>Term</w:t>
            </w:r>
            <w:proofErr w:type="spellEnd"/>
          </w:p>
        </w:tc>
        <w:tc>
          <w:tcPr>
            <w:tcW w:w="7576" w:type="dxa"/>
          </w:tcPr>
          <w:p w14:paraId="651AD845" w14:textId="77777777" w:rsidR="001A07FF" w:rsidRPr="005F3E53" w:rsidRDefault="001A07FF" w:rsidP="004271BC">
            <w:pPr>
              <w:pStyle w:val="-0"/>
              <w:jc w:val="both"/>
              <w:rPr>
                <w:lang w:val="ru-RU"/>
              </w:rPr>
            </w:pPr>
            <w:proofErr w:type="spellStart"/>
            <w:r w:rsidRPr="005F3E53">
              <w:rPr>
                <w:highlight w:val="lightGray"/>
                <w:lang w:val="ru-RU"/>
              </w:rPr>
              <w:t>definition</w:t>
            </w:r>
            <w:proofErr w:type="spellEnd"/>
          </w:p>
        </w:tc>
      </w:tr>
      <w:tr w:rsidR="001A07FF" w:rsidRPr="005F3E53" w14:paraId="68C80D17" w14:textId="77777777" w:rsidTr="00785FC1">
        <w:tc>
          <w:tcPr>
            <w:tcW w:w="1779" w:type="dxa"/>
          </w:tcPr>
          <w:p w14:paraId="43FC07C4" w14:textId="77777777" w:rsidR="001A07FF" w:rsidRPr="005F3E53" w:rsidRDefault="001A07FF" w:rsidP="003F1A61">
            <w:pPr>
              <w:pStyle w:val="ae"/>
              <w:jc w:val="left"/>
              <w:rPr>
                <w:lang w:val="ru-RU"/>
              </w:rPr>
            </w:pPr>
            <w:proofErr w:type="spellStart"/>
            <w:r w:rsidRPr="005F3E53">
              <w:rPr>
                <w:highlight w:val="lightGray"/>
                <w:lang w:val="ru-RU"/>
              </w:rPr>
              <w:t>Term</w:t>
            </w:r>
            <w:proofErr w:type="spellEnd"/>
          </w:p>
        </w:tc>
        <w:tc>
          <w:tcPr>
            <w:tcW w:w="7576" w:type="dxa"/>
          </w:tcPr>
          <w:p w14:paraId="36C2C338" w14:textId="77777777" w:rsidR="001A07FF" w:rsidRPr="005F3E53" w:rsidRDefault="001A07FF" w:rsidP="004271BC">
            <w:pPr>
              <w:pStyle w:val="-0"/>
              <w:jc w:val="both"/>
              <w:rPr>
                <w:lang w:val="ru-RU"/>
              </w:rPr>
            </w:pPr>
            <w:proofErr w:type="spellStart"/>
            <w:r w:rsidRPr="005F3E53">
              <w:rPr>
                <w:highlight w:val="lightGray"/>
                <w:lang w:val="ru-RU"/>
              </w:rPr>
              <w:t>definition</w:t>
            </w:r>
            <w:proofErr w:type="spellEnd"/>
          </w:p>
        </w:tc>
      </w:tr>
      <w:tr w:rsidR="001A07FF" w:rsidRPr="005F3E53" w14:paraId="782D879E" w14:textId="77777777" w:rsidTr="00785FC1">
        <w:tc>
          <w:tcPr>
            <w:tcW w:w="1779" w:type="dxa"/>
          </w:tcPr>
          <w:p w14:paraId="5DAB0BB6" w14:textId="77777777" w:rsidR="001A07FF" w:rsidRPr="005F3E53" w:rsidRDefault="001A07FF" w:rsidP="003F1A61">
            <w:pPr>
              <w:pStyle w:val="ae"/>
              <w:jc w:val="left"/>
              <w:rPr>
                <w:lang w:val="ru-RU"/>
              </w:rPr>
            </w:pPr>
            <w:proofErr w:type="spellStart"/>
            <w:r w:rsidRPr="005F3E53">
              <w:rPr>
                <w:highlight w:val="lightGray"/>
                <w:lang w:val="ru-RU"/>
              </w:rPr>
              <w:t>Term</w:t>
            </w:r>
            <w:proofErr w:type="spellEnd"/>
          </w:p>
        </w:tc>
        <w:tc>
          <w:tcPr>
            <w:tcW w:w="7576" w:type="dxa"/>
          </w:tcPr>
          <w:p w14:paraId="05ED3597" w14:textId="77777777" w:rsidR="001A07FF" w:rsidRPr="005F3E53" w:rsidRDefault="001A07FF" w:rsidP="004271BC">
            <w:pPr>
              <w:pStyle w:val="-0"/>
              <w:jc w:val="both"/>
              <w:rPr>
                <w:lang w:val="ru-RU"/>
              </w:rPr>
            </w:pPr>
            <w:proofErr w:type="spellStart"/>
            <w:r w:rsidRPr="005F3E53">
              <w:rPr>
                <w:highlight w:val="lightGray"/>
                <w:lang w:val="ru-RU"/>
              </w:rPr>
              <w:t>definition</w:t>
            </w:r>
            <w:proofErr w:type="spellEnd"/>
          </w:p>
        </w:tc>
      </w:tr>
      <w:tr w:rsidR="001A07FF" w:rsidRPr="005F3E53" w14:paraId="01401907" w14:textId="77777777" w:rsidTr="00785FC1">
        <w:tc>
          <w:tcPr>
            <w:tcW w:w="1779" w:type="dxa"/>
          </w:tcPr>
          <w:p w14:paraId="05B8A739" w14:textId="77777777" w:rsidR="001A07FF" w:rsidRPr="005F3E53" w:rsidRDefault="001A07FF" w:rsidP="003F1A61">
            <w:pPr>
              <w:pStyle w:val="ae"/>
              <w:jc w:val="left"/>
              <w:rPr>
                <w:lang w:val="ru-RU"/>
              </w:rPr>
            </w:pPr>
            <w:proofErr w:type="spellStart"/>
            <w:r w:rsidRPr="005F3E53">
              <w:rPr>
                <w:highlight w:val="lightGray"/>
                <w:lang w:val="ru-RU"/>
              </w:rPr>
              <w:t>Term</w:t>
            </w:r>
            <w:proofErr w:type="spellEnd"/>
          </w:p>
        </w:tc>
        <w:tc>
          <w:tcPr>
            <w:tcW w:w="7576" w:type="dxa"/>
          </w:tcPr>
          <w:p w14:paraId="17F3DBB3" w14:textId="77777777" w:rsidR="001A07FF" w:rsidRPr="005F3E53" w:rsidRDefault="001A07FF" w:rsidP="004271BC">
            <w:pPr>
              <w:pStyle w:val="-0"/>
              <w:jc w:val="both"/>
              <w:rPr>
                <w:lang w:val="ru-RU"/>
              </w:rPr>
            </w:pPr>
            <w:proofErr w:type="spellStart"/>
            <w:r w:rsidRPr="005F3E53">
              <w:rPr>
                <w:highlight w:val="lightGray"/>
                <w:lang w:val="ru-RU"/>
              </w:rPr>
              <w:t>definition</w:t>
            </w:r>
            <w:proofErr w:type="spellEnd"/>
          </w:p>
        </w:tc>
      </w:tr>
      <w:tr w:rsidR="001A07FF" w:rsidRPr="005F3E53" w14:paraId="4D903427" w14:textId="77777777" w:rsidTr="00785FC1">
        <w:tc>
          <w:tcPr>
            <w:tcW w:w="1779" w:type="dxa"/>
          </w:tcPr>
          <w:p w14:paraId="130CE176" w14:textId="77777777" w:rsidR="001A07FF" w:rsidRPr="005F3E53" w:rsidRDefault="001A07FF" w:rsidP="003F1A61">
            <w:pPr>
              <w:pStyle w:val="ae"/>
              <w:jc w:val="left"/>
              <w:rPr>
                <w:lang w:val="ru-RU"/>
              </w:rPr>
            </w:pPr>
            <w:proofErr w:type="spellStart"/>
            <w:r w:rsidRPr="005F3E53">
              <w:rPr>
                <w:highlight w:val="lightGray"/>
                <w:lang w:val="ru-RU"/>
              </w:rPr>
              <w:t>Term</w:t>
            </w:r>
            <w:proofErr w:type="spellEnd"/>
          </w:p>
        </w:tc>
        <w:tc>
          <w:tcPr>
            <w:tcW w:w="7576" w:type="dxa"/>
          </w:tcPr>
          <w:p w14:paraId="70321D05" w14:textId="77777777" w:rsidR="001A07FF" w:rsidRPr="005F3E53" w:rsidRDefault="001A07FF" w:rsidP="004271BC">
            <w:pPr>
              <w:pStyle w:val="-0"/>
              <w:jc w:val="both"/>
              <w:rPr>
                <w:lang w:val="ru-RU"/>
              </w:rPr>
            </w:pPr>
            <w:proofErr w:type="spellStart"/>
            <w:r w:rsidRPr="005F3E53">
              <w:rPr>
                <w:highlight w:val="lightGray"/>
                <w:lang w:val="ru-RU"/>
              </w:rPr>
              <w:t>definition</w:t>
            </w:r>
            <w:proofErr w:type="spellEnd"/>
          </w:p>
        </w:tc>
      </w:tr>
      <w:tr w:rsidR="001A07FF" w:rsidRPr="005F3E53" w14:paraId="4D0DEF10" w14:textId="77777777" w:rsidTr="00785FC1">
        <w:tc>
          <w:tcPr>
            <w:tcW w:w="1779" w:type="dxa"/>
          </w:tcPr>
          <w:p w14:paraId="302D8A9F" w14:textId="77777777" w:rsidR="001A07FF" w:rsidRPr="005F3E53" w:rsidRDefault="001A07FF" w:rsidP="003F1A61">
            <w:pPr>
              <w:pStyle w:val="ae"/>
              <w:jc w:val="left"/>
              <w:rPr>
                <w:lang w:val="ru-RU"/>
              </w:rPr>
            </w:pPr>
            <w:proofErr w:type="spellStart"/>
            <w:r w:rsidRPr="005F3E53">
              <w:rPr>
                <w:highlight w:val="lightGray"/>
                <w:lang w:val="ru-RU"/>
              </w:rPr>
              <w:t>Term</w:t>
            </w:r>
            <w:proofErr w:type="spellEnd"/>
          </w:p>
        </w:tc>
        <w:tc>
          <w:tcPr>
            <w:tcW w:w="7576" w:type="dxa"/>
          </w:tcPr>
          <w:p w14:paraId="5E2BB00E" w14:textId="77777777" w:rsidR="001A07FF" w:rsidRPr="005F3E53" w:rsidRDefault="001A07FF" w:rsidP="004271BC">
            <w:pPr>
              <w:pStyle w:val="-0"/>
              <w:jc w:val="both"/>
              <w:rPr>
                <w:lang w:val="ru-RU"/>
              </w:rPr>
            </w:pPr>
            <w:proofErr w:type="spellStart"/>
            <w:r w:rsidRPr="005F3E53">
              <w:rPr>
                <w:highlight w:val="lightGray"/>
                <w:lang w:val="ru-RU"/>
              </w:rPr>
              <w:t>definition</w:t>
            </w:r>
            <w:proofErr w:type="spellEnd"/>
          </w:p>
        </w:tc>
      </w:tr>
      <w:tr w:rsidR="001A07FF" w:rsidRPr="005F3E53" w14:paraId="6C5D9313" w14:textId="77777777" w:rsidTr="00785FC1">
        <w:tc>
          <w:tcPr>
            <w:tcW w:w="1779" w:type="dxa"/>
          </w:tcPr>
          <w:p w14:paraId="2A991AD2" w14:textId="77777777" w:rsidR="001A07FF" w:rsidRPr="005F3E53" w:rsidRDefault="001A07FF" w:rsidP="003F1A61">
            <w:pPr>
              <w:pStyle w:val="ae"/>
              <w:jc w:val="left"/>
              <w:rPr>
                <w:lang w:val="ru-RU"/>
              </w:rPr>
            </w:pPr>
            <w:proofErr w:type="spellStart"/>
            <w:r w:rsidRPr="005F3E53">
              <w:rPr>
                <w:highlight w:val="lightGray"/>
                <w:lang w:val="ru-RU"/>
              </w:rPr>
              <w:t>Term</w:t>
            </w:r>
            <w:proofErr w:type="spellEnd"/>
          </w:p>
        </w:tc>
        <w:tc>
          <w:tcPr>
            <w:tcW w:w="7576" w:type="dxa"/>
          </w:tcPr>
          <w:p w14:paraId="4EA6B43E" w14:textId="77777777" w:rsidR="001A07FF" w:rsidRPr="005F3E53" w:rsidRDefault="001A07FF" w:rsidP="004271BC">
            <w:pPr>
              <w:pStyle w:val="-0"/>
              <w:jc w:val="both"/>
              <w:rPr>
                <w:lang w:val="ru-RU"/>
              </w:rPr>
            </w:pPr>
            <w:proofErr w:type="spellStart"/>
            <w:r w:rsidRPr="005F3E53">
              <w:rPr>
                <w:highlight w:val="lightGray"/>
                <w:lang w:val="ru-RU"/>
              </w:rPr>
              <w:t>definition</w:t>
            </w:r>
            <w:proofErr w:type="spellEnd"/>
          </w:p>
        </w:tc>
      </w:tr>
      <w:tr w:rsidR="006829D9" w:rsidRPr="005F3E53" w14:paraId="1ED43A49" w14:textId="77777777" w:rsidTr="005E46F3">
        <w:tc>
          <w:tcPr>
            <w:tcW w:w="1779" w:type="dxa"/>
          </w:tcPr>
          <w:p w14:paraId="5CE036F6" w14:textId="77777777" w:rsidR="008741AA" w:rsidRPr="005F3E53" w:rsidRDefault="008741AA" w:rsidP="003F1A61">
            <w:pPr>
              <w:pStyle w:val="ae"/>
              <w:jc w:val="left"/>
              <w:rPr>
                <w:lang w:val="ru-RU"/>
              </w:rPr>
            </w:pPr>
            <w:proofErr w:type="spellStart"/>
            <w:r w:rsidRPr="005F3E53">
              <w:rPr>
                <w:highlight w:val="lightGray"/>
                <w:lang w:val="ru-RU"/>
              </w:rPr>
              <w:t>Term</w:t>
            </w:r>
            <w:proofErr w:type="spellEnd"/>
          </w:p>
        </w:tc>
        <w:tc>
          <w:tcPr>
            <w:tcW w:w="7576" w:type="dxa"/>
          </w:tcPr>
          <w:p w14:paraId="20A96D56" w14:textId="77777777" w:rsidR="008741AA" w:rsidRPr="005F3E53" w:rsidRDefault="008741AA" w:rsidP="004271BC">
            <w:pPr>
              <w:pStyle w:val="-0"/>
              <w:jc w:val="both"/>
              <w:rPr>
                <w:lang w:val="ru-RU"/>
              </w:rPr>
            </w:pPr>
            <w:proofErr w:type="spellStart"/>
            <w:r w:rsidRPr="005F3E53">
              <w:rPr>
                <w:highlight w:val="lightGray"/>
                <w:lang w:val="ru-RU"/>
              </w:rPr>
              <w:t>definition</w:t>
            </w:r>
            <w:proofErr w:type="spellEnd"/>
          </w:p>
        </w:tc>
      </w:tr>
    </w:tbl>
    <w:p w14:paraId="4ECCC548" w14:textId="77777777" w:rsidR="00C91B64" w:rsidRPr="005F3E53" w:rsidRDefault="00C91B64" w:rsidP="00C91B64">
      <w:pPr>
        <w:ind w:left="709" w:firstLine="0"/>
      </w:pPr>
    </w:p>
    <w:p w14:paraId="20B92EEE" w14:textId="77777777" w:rsidR="00C91B64" w:rsidRPr="005F3E53" w:rsidRDefault="00C91B64" w:rsidP="00BD5ABF">
      <w:pPr>
        <w:pStyle w:val="af8"/>
      </w:pPr>
      <w:r w:rsidRPr="005F3E53">
        <w:lastRenderedPageBreak/>
        <w:t>ПЕРЕЧЕНЬ СОКРАЩЕНИЙ И ОБОЗНАЧЕНИЙ</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94"/>
        <w:gridCol w:w="7561"/>
      </w:tblGrid>
      <w:tr w:rsidR="00370A62" w:rsidRPr="005F3E53" w14:paraId="423A1C28" w14:textId="77777777" w:rsidTr="00301721">
        <w:tc>
          <w:tcPr>
            <w:tcW w:w="1794" w:type="dxa"/>
          </w:tcPr>
          <w:p w14:paraId="7B4A16C8" w14:textId="77777777" w:rsidR="001B5D82" w:rsidRPr="005F3E53" w:rsidRDefault="004D0DF9" w:rsidP="003F1A61">
            <w:pPr>
              <w:pStyle w:val="ae"/>
              <w:jc w:val="left"/>
              <w:rPr>
                <w:lang w:val="ru-RU"/>
              </w:rPr>
            </w:pPr>
            <w:r w:rsidRPr="005F3E53">
              <w:rPr>
                <w:highlight w:val="lightGray"/>
                <w:lang w:val="ru-RU"/>
              </w:rPr>
              <w:t>Обозначение</w:t>
            </w:r>
          </w:p>
        </w:tc>
        <w:tc>
          <w:tcPr>
            <w:tcW w:w="7561" w:type="dxa"/>
          </w:tcPr>
          <w:p w14:paraId="6458EAF1" w14:textId="77777777" w:rsidR="001B5D82" w:rsidRPr="005F3E53" w:rsidRDefault="004D0DF9" w:rsidP="004271BC">
            <w:pPr>
              <w:pStyle w:val="-0"/>
              <w:jc w:val="both"/>
              <w:rPr>
                <w:lang w:val="ru-RU"/>
              </w:rPr>
            </w:pPr>
            <w:r w:rsidRPr="005F3E53">
              <w:rPr>
                <w:highlight w:val="lightGray"/>
                <w:lang w:val="ru-RU"/>
              </w:rPr>
              <w:t>расшифровка</w:t>
            </w:r>
          </w:p>
        </w:tc>
      </w:tr>
      <w:tr w:rsidR="004D0DF9" w:rsidRPr="005F3E53" w14:paraId="23E298A4" w14:textId="77777777" w:rsidTr="00785FC1">
        <w:tc>
          <w:tcPr>
            <w:tcW w:w="1794" w:type="dxa"/>
          </w:tcPr>
          <w:p w14:paraId="4A5706FE"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07B41DA9"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14ADEAAF" w14:textId="77777777" w:rsidTr="00785FC1">
        <w:tc>
          <w:tcPr>
            <w:tcW w:w="1794" w:type="dxa"/>
          </w:tcPr>
          <w:p w14:paraId="4706808D"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5F7E8B2B"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752F172B" w14:textId="77777777" w:rsidTr="00785FC1">
        <w:tc>
          <w:tcPr>
            <w:tcW w:w="1794" w:type="dxa"/>
          </w:tcPr>
          <w:p w14:paraId="6F10EAED"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77117E81"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4B0A0A26" w14:textId="77777777" w:rsidTr="00785FC1">
        <w:tc>
          <w:tcPr>
            <w:tcW w:w="1794" w:type="dxa"/>
          </w:tcPr>
          <w:p w14:paraId="2A98B3A6"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3F30B7DA"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4E0F8F26" w14:textId="77777777" w:rsidTr="00785FC1">
        <w:tc>
          <w:tcPr>
            <w:tcW w:w="1794" w:type="dxa"/>
          </w:tcPr>
          <w:p w14:paraId="5B34397B"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7D8E102D"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26B917DE" w14:textId="77777777" w:rsidTr="00785FC1">
        <w:tc>
          <w:tcPr>
            <w:tcW w:w="1794" w:type="dxa"/>
          </w:tcPr>
          <w:p w14:paraId="45F387EF"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2AB2C194"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7B77C827" w14:textId="77777777" w:rsidTr="00785FC1">
        <w:tc>
          <w:tcPr>
            <w:tcW w:w="1794" w:type="dxa"/>
          </w:tcPr>
          <w:p w14:paraId="25D575F8"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091B682A"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2E67D0FF" w14:textId="77777777" w:rsidTr="00785FC1">
        <w:tc>
          <w:tcPr>
            <w:tcW w:w="1794" w:type="dxa"/>
          </w:tcPr>
          <w:p w14:paraId="3D468983"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56163E7B"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44D54AE9" w14:textId="77777777" w:rsidTr="00785FC1">
        <w:tc>
          <w:tcPr>
            <w:tcW w:w="1794" w:type="dxa"/>
          </w:tcPr>
          <w:p w14:paraId="5FC99815"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53DC487A"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7D0DD86D" w14:textId="77777777" w:rsidTr="00785FC1">
        <w:tc>
          <w:tcPr>
            <w:tcW w:w="1794" w:type="dxa"/>
          </w:tcPr>
          <w:p w14:paraId="45A79746"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49632EF9"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3307F7AA" w14:textId="77777777" w:rsidTr="00785FC1">
        <w:tc>
          <w:tcPr>
            <w:tcW w:w="1794" w:type="dxa"/>
          </w:tcPr>
          <w:p w14:paraId="1734C2DD"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5E245619"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4B05B6D1" w14:textId="77777777" w:rsidTr="00785FC1">
        <w:tc>
          <w:tcPr>
            <w:tcW w:w="1794" w:type="dxa"/>
          </w:tcPr>
          <w:p w14:paraId="53B514E4" w14:textId="77777777" w:rsidR="004D0DF9" w:rsidRPr="005F3E53" w:rsidRDefault="004D0DF9" w:rsidP="003F1A61">
            <w:pPr>
              <w:pStyle w:val="ae"/>
              <w:jc w:val="left"/>
              <w:rPr>
                <w:lang w:val="ru-RU"/>
              </w:rPr>
            </w:pPr>
            <w:r w:rsidRPr="005F3E53">
              <w:rPr>
                <w:highlight w:val="lightGray"/>
                <w:lang w:val="ru-RU"/>
              </w:rPr>
              <w:t>Обозначение</w:t>
            </w:r>
          </w:p>
        </w:tc>
        <w:tc>
          <w:tcPr>
            <w:tcW w:w="7561" w:type="dxa"/>
          </w:tcPr>
          <w:p w14:paraId="64EF4A63" w14:textId="77777777" w:rsidR="004D0DF9" w:rsidRPr="005F3E53" w:rsidRDefault="004D0DF9" w:rsidP="004271BC">
            <w:pPr>
              <w:pStyle w:val="-0"/>
              <w:jc w:val="both"/>
              <w:rPr>
                <w:lang w:val="ru-RU"/>
              </w:rPr>
            </w:pPr>
            <w:r w:rsidRPr="005F3E53">
              <w:rPr>
                <w:highlight w:val="lightGray"/>
                <w:lang w:val="ru-RU"/>
              </w:rPr>
              <w:t>расшифровка</w:t>
            </w:r>
          </w:p>
        </w:tc>
      </w:tr>
      <w:tr w:rsidR="004D0DF9" w:rsidRPr="005F3E53" w14:paraId="593EC8CA" w14:textId="77777777" w:rsidTr="00785FC1">
        <w:tc>
          <w:tcPr>
            <w:tcW w:w="1794" w:type="dxa"/>
          </w:tcPr>
          <w:p w14:paraId="35435D9F" w14:textId="77777777" w:rsidR="004D0DF9" w:rsidRPr="00060B4F" w:rsidRDefault="004D0DF9" w:rsidP="003F1A61">
            <w:pPr>
              <w:pStyle w:val="ae"/>
              <w:jc w:val="left"/>
            </w:pPr>
            <w:r w:rsidRPr="00060B4F">
              <w:rPr>
                <w:highlight w:val="lightGray"/>
              </w:rPr>
              <w:t>Abbreviation</w:t>
            </w:r>
          </w:p>
        </w:tc>
        <w:tc>
          <w:tcPr>
            <w:tcW w:w="7561" w:type="dxa"/>
          </w:tcPr>
          <w:p w14:paraId="746B739A" w14:textId="77777777" w:rsidR="004D0DF9" w:rsidRPr="00060B4F" w:rsidRDefault="004D0DF9" w:rsidP="004271BC">
            <w:pPr>
              <w:pStyle w:val="-0"/>
              <w:jc w:val="both"/>
            </w:pPr>
            <w:proofErr w:type="gramStart"/>
            <w:r w:rsidRPr="00060B4F">
              <w:rPr>
                <w:highlight w:val="lightGray"/>
              </w:rPr>
              <w:t>detailed</w:t>
            </w:r>
            <w:proofErr w:type="gramEnd"/>
            <w:r w:rsidRPr="00060B4F">
              <w:rPr>
                <w:highlight w:val="lightGray"/>
              </w:rPr>
              <w:t xml:space="preserve"> explanation</w:t>
            </w:r>
          </w:p>
        </w:tc>
      </w:tr>
      <w:tr w:rsidR="004D0DF9" w:rsidRPr="005F3E53" w14:paraId="4C734572" w14:textId="77777777" w:rsidTr="00785FC1">
        <w:tc>
          <w:tcPr>
            <w:tcW w:w="1794" w:type="dxa"/>
          </w:tcPr>
          <w:p w14:paraId="58A9D24F" w14:textId="77777777" w:rsidR="004D0DF9" w:rsidRPr="00060B4F" w:rsidRDefault="004D0DF9" w:rsidP="003F1A61">
            <w:pPr>
              <w:pStyle w:val="ae"/>
              <w:jc w:val="left"/>
            </w:pPr>
            <w:r w:rsidRPr="00060B4F">
              <w:rPr>
                <w:highlight w:val="lightGray"/>
              </w:rPr>
              <w:t>Abbreviation</w:t>
            </w:r>
          </w:p>
        </w:tc>
        <w:tc>
          <w:tcPr>
            <w:tcW w:w="7561" w:type="dxa"/>
          </w:tcPr>
          <w:p w14:paraId="05F6143E" w14:textId="77777777" w:rsidR="004D0DF9" w:rsidRPr="00060B4F" w:rsidRDefault="004D0DF9" w:rsidP="004271BC">
            <w:pPr>
              <w:pStyle w:val="-0"/>
              <w:jc w:val="both"/>
            </w:pPr>
            <w:proofErr w:type="gramStart"/>
            <w:r w:rsidRPr="00060B4F">
              <w:rPr>
                <w:highlight w:val="lightGray"/>
              </w:rPr>
              <w:t>detailed</w:t>
            </w:r>
            <w:proofErr w:type="gramEnd"/>
            <w:r w:rsidRPr="00060B4F">
              <w:rPr>
                <w:highlight w:val="lightGray"/>
              </w:rPr>
              <w:t xml:space="preserve"> explanation</w:t>
            </w:r>
          </w:p>
        </w:tc>
      </w:tr>
      <w:tr w:rsidR="004D0DF9" w:rsidRPr="005F3E53" w14:paraId="5DB3EF00" w14:textId="77777777" w:rsidTr="00785FC1">
        <w:tc>
          <w:tcPr>
            <w:tcW w:w="1794" w:type="dxa"/>
          </w:tcPr>
          <w:p w14:paraId="7D3C05B8" w14:textId="77777777" w:rsidR="004D0DF9" w:rsidRPr="00060B4F" w:rsidRDefault="004D0DF9" w:rsidP="003F1A61">
            <w:pPr>
              <w:pStyle w:val="ae"/>
              <w:jc w:val="left"/>
            </w:pPr>
            <w:r w:rsidRPr="00060B4F">
              <w:rPr>
                <w:highlight w:val="lightGray"/>
              </w:rPr>
              <w:t>Abbreviation</w:t>
            </w:r>
          </w:p>
        </w:tc>
        <w:tc>
          <w:tcPr>
            <w:tcW w:w="7561" w:type="dxa"/>
          </w:tcPr>
          <w:p w14:paraId="02B465D9" w14:textId="77777777" w:rsidR="004D0DF9" w:rsidRPr="00060B4F" w:rsidRDefault="004D0DF9" w:rsidP="004271BC">
            <w:pPr>
              <w:pStyle w:val="-0"/>
              <w:jc w:val="both"/>
            </w:pPr>
            <w:proofErr w:type="gramStart"/>
            <w:r w:rsidRPr="00060B4F">
              <w:rPr>
                <w:highlight w:val="lightGray"/>
              </w:rPr>
              <w:t>detailed</w:t>
            </w:r>
            <w:proofErr w:type="gramEnd"/>
            <w:r w:rsidRPr="00060B4F">
              <w:rPr>
                <w:highlight w:val="lightGray"/>
              </w:rPr>
              <w:t xml:space="preserve"> explanation</w:t>
            </w:r>
          </w:p>
        </w:tc>
      </w:tr>
      <w:tr w:rsidR="004D0DF9" w:rsidRPr="005F3E53" w14:paraId="372DC9DA" w14:textId="77777777" w:rsidTr="00785FC1">
        <w:tc>
          <w:tcPr>
            <w:tcW w:w="1794" w:type="dxa"/>
          </w:tcPr>
          <w:p w14:paraId="5AE4C38B" w14:textId="77777777" w:rsidR="004D0DF9" w:rsidRPr="00060B4F" w:rsidRDefault="004D0DF9" w:rsidP="003F1A61">
            <w:pPr>
              <w:pStyle w:val="ae"/>
              <w:jc w:val="left"/>
            </w:pPr>
            <w:r w:rsidRPr="00060B4F">
              <w:rPr>
                <w:highlight w:val="lightGray"/>
              </w:rPr>
              <w:t>Abbreviation</w:t>
            </w:r>
          </w:p>
        </w:tc>
        <w:tc>
          <w:tcPr>
            <w:tcW w:w="7561" w:type="dxa"/>
          </w:tcPr>
          <w:p w14:paraId="152E9599" w14:textId="77777777" w:rsidR="004D0DF9" w:rsidRPr="00060B4F" w:rsidRDefault="004D0DF9" w:rsidP="004271BC">
            <w:pPr>
              <w:pStyle w:val="-0"/>
              <w:jc w:val="both"/>
            </w:pPr>
            <w:proofErr w:type="gramStart"/>
            <w:r w:rsidRPr="00060B4F">
              <w:rPr>
                <w:highlight w:val="lightGray"/>
              </w:rPr>
              <w:t>detailed</w:t>
            </w:r>
            <w:proofErr w:type="gramEnd"/>
            <w:r w:rsidRPr="00060B4F">
              <w:rPr>
                <w:highlight w:val="lightGray"/>
              </w:rPr>
              <w:t xml:space="preserve"> explanation</w:t>
            </w:r>
          </w:p>
        </w:tc>
      </w:tr>
      <w:tr w:rsidR="004D0DF9" w:rsidRPr="005F3E53" w14:paraId="270B530F" w14:textId="77777777" w:rsidTr="00785FC1">
        <w:tc>
          <w:tcPr>
            <w:tcW w:w="1794" w:type="dxa"/>
          </w:tcPr>
          <w:p w14:paraId="72A57DAB" w14:textId="77777777" w:rsidR="004D0DF9" w:rsidRPr="00060B4F" w:rsidRDefault="004D0DF9" w:rsidP="003F1A61">
            <w:pPr>
              <w:pStyle w:val="ae"/>
              <w:jc w:val="left"/>
            </w:pPr>
            <w:r w:rsidRPr="00060B4F">
              <w:rPr>
                <w:highlight w:val="lightGray"/>
              </w:rPr>
              <w:t>Abbreviation</w:t>
            </w:r>
          </w:p>
        </w:tc>
        <w:tc>
          <w:tcPr>
            <w:tcW w:w="7561" w:type="dxa"/>
          </w:tcPr>
          <w:p w14:paraId="51D30248" w14:textId="77777777" w:rsidR="004D0DF9" w:rsidRPr="00060B4F" w:rsidRDefault="004D0DF9" w:rsidP="004271BC">
            <w:pPr>
              <w:pStyle w:val="-0"/>
              <w:jc w:val="both"/>
            </w:pPr>
            <w:proofErr w:type="gramStart"/>
            <w:r w:rsidRPr="00060B4F">
              <w:rPr>
                <w:highlight w:val="lightGray"/>
              </w:rPr>
              <w:t>detailed</w:t>
            </w:r>
            <w:proofErr w:type="gramEnd"/>
            <w:r w:rsidRPr="00060B4F">
              <w:rPr>
                <w:highlight w:val="lightGray"/>
              </w:rPr>
              <w:t xml:space="preserve"> explanation</w:t>
            </w:r>
          </w:p>
        </w:tc>
      </w:tr>
      <w:tr w:rsidR="004D0DF9" w:rsidRPr="005F3E53" w14:paraId="067C8C0E" w14:textId="77777777" w:rsidTr="00785FC1">
        <w:tc>
          <w:tcPr>
            <w:tcW w:w="1794" w:type="dxa"/>
          </w:tcPr>
          <w:p w14:paraId="787E2430" w14:textId="77777777" w:rsidR="004D0DF9" w:rsidRPr="00060B4F" w:rsidRDefault="004D0DF9" w:rsidP="003F1A61">
            <w:pPr>
              <w:pStyle w:val="ae"/>
              <w:jc w:val="left"/>
            </w:pPr>
            <w:r w:rsidRPr="00060B4F">
              <w:rPr>
                <w:highlight w:val="lightGray"/>
              </w:rPr>
              <w:t>Abbreviation</w:t>
            </w:r>
          </w:p>
        </w:tc>
        <w:tc>
          <w:tcPr>
            <w:tcW w:w="7561" w:type="dxa"/>
          </w:tcPr>
          <w:p w14:paraId="1A3F390E" w14:textId="77777777" w:rsidR="004D0DF9" w:rsidRPr="00060B4F" w:rsidRDefault="004D0DF9" w:rsidP="004271BC">
            <w:pPr>
              <w:pStyle w:val="-0"/>
              <w:jc w:val="both"/>
            </w:pPr>
            <w:proofErr w:type="gramStart"/>
            <w:r w:rsidRPr="00060B4F">
              <w:rPr>
                <w:highlight w:val="lightGray"/>
              </w:rPr>
              <w:t>detailed</w:t>
            </w:r>
            <w:proofErr w:type="gramEnd"/>
            <w:r w:rsidRPr="00060B4F">
              <w:rPr>
                <w:highlight w:val="lightGray"/>
              </w:rPr>
              <w:t xml:space="preserve"> explanation</w:t>
            </w:r>
          </w:p>
        </w:tc>
      </w:tr>
      <w:tr w:rsidR="004D0DF9" w:rsidRPr="005F3E53" w14:paraId="13401FE1" w14:textId="77777777" w:rsidTr="00785FC1">
        <w:tc>
          <w:tcPr>
            <w:tcW w:w="1794" w:type="dxa"/>
          </w:tcPr>
          <w:p w14:paraId="7315B0E0" w14:textId="77777777" w:rsidR="004D0DF9" w:rsidRPr="00060B4F" w:rsidRDefault="004D0DF9" w:rsidP="003F1A61">
            <w:pPr>
              <w:pStyle w:val="ae"/>
              <w:jc w:val="left"/>
            </w:pPr>
            <w:r w:rsidRPr="00060B4F">
              <w:rPr>
                <w:highlight w:val="lightGray"/>
              </w:rPr>
              <w:t>Abbreviation</w:t>
            </w:r>
          </w:p>
        </w:tc>
        <w:tc>
          <w:tcPr>
            <w:tcW w:w="7561" w:type="dxa"/>
          </w:tcPr>
          <w:p w14:paraId="222F7FA2" w14:textId="77777777" w:rsidR="004D0DF9" w:rsidRPr="00060B4F" w:rsidRDefault="004D0DF9" w:rsidP="004271BC">
            <w:pPr>
              <w:pStyle w:val="-0"/>
              <w:jc w:val="both"/>
            </w:pPr>
            <w:proofErr w:type="gramStart"/>
            <w:r w:rsidRPr="00060B4F">
              <w:rPr>
                <w:highlight w:val="lightGray"/>
              </w:rPr>
              <w:t>detailed</w:t>
            </w:r>
            <w:proofErr w:type="gramEnd"/>
            <w:r w:rsidRPr="00060B4F">
              <w:rPr>
                <w:highlight w:val="lightGray"/>
              </w:rPr>
              <w:t xml:space="preserve"> explanation</w:t>
            </w:r>
          </w:p>
        </w:tc>
      </w:tr>
      <w:tr w:rsidR="004D0DF9" w:rsidRPr="005F3E53" w14:paraId="59B61522" w14:textId="77777777" w:rsidTr="00785FC1">
        <w:tc>
          <w:tcPr>
            <w:tcW w:w="1794" w:type="dxa"/>
          </w:tcPr>
          <w:p w14:paraId="1E13ACCB" w14:textId="77777777" w:rsidR="004D0DF9" w:rsidRPr="00060B4F" w:rsidRDefault="004D0DF9" w:rsidP="003F1A61">
            <w:pPr>
              <w:pStyle w:val="ae"/>
              <w:jc w:val="left"/>
            </w:pPr>
            <w:r w:rsidRPr="00060B4F">
              <w:rPr>
                <w:highlight w:val="lightGray"/>
              </w:rPr>
              <w:t>Abbreviation</w:t>
            </w:r>
          </w:p>
        </w:tc>
        <w:tc>
          <w:tcPr>
            <w:tcW w:w="7561" w:type="dxa"/>
          </w:tcPr>
          <w:p w14:paraId="73D8A81B" w14:textId="77777777" w:rsidR="004D0DF9" w:rsidRPr="00060B4F" w:rsidRDefault="004D0DF9" w:rsidP="004271BC">
            <w:pPr>
              <w:pStyle w:val="-0"/>
              <w:jc w:val="both"/>
            </w:pPr>
            <w:proofErr w:type="gramStart"/>
            <w:r w:rsidRPr="00060B4F">
              <w:rPr>
                <w:highlight w:val="lightGray"/>
              </w:rPr>
              <w:t>detailed</w:t>
            </w:r>
            <w:proofErr w:type="gramEnd"/>
            <w:r w:rsidRPr="00060B4F">
              <w:rPr>
                <w:highlight w:val="lightGray"/>
              </w:rPr>
              <w:t xml:space="preserve"> explanation</w:t>
            </w:r>
          </w:p>
        </w:tc>
      </w:tr>
      <w:tr w:rsidR="00370A62" w:rsidRPr="005F3E53" w14:paraId="06DC7E7C" w14:textId="77777777" w:rsidTr="00301721">
        <w:tc>
          <w:tcPr>
            <w:tcW w:w="1794" w:type="dxa"/>
          </w:tcPr>
          <w:p w14:paraId="3955A6F9" w14:textId="77777777" w:rsidR="001B5D82" w:rsidRPr="00060B4F" w:rsidRDefault="001B5D82" w:rsidP="003F1A61">
            <w:pPr>
              <w:pStyle w:val="ae"/>
              <w:jc w:val="left"/>
            </w:pPr>
            <w:r w:rsidRPr="00060B4F">
              <w:rPr>
                <w:highlight w:val="lightGray"/>
              </w:rPr>
              <w:t>Abbreviation</w:t>
            </w:r>
          </w:p>
        </w:tc>
        <w:tc>
          <w:tcPr>
            <w:tcW w:w="7561" w:type="dxa"/>
          </w:tcPr>
          <w:p w14:paraId="25F36E55" w14:textId="77777777" w:rsidR="001B5D82" w:rsidRPr="00060B4F" w:rsidRDefault="001B5D82" w:rsidP="004271BC">
            <w:pPr>
              <w:pStyle w:val="-0"/>
              <w:jc w:val="both"/>
            </w:pPr>
            <w:proofErr w:type="gramStart"/>
            <w:r w:rsidRPr="00060B4F">
              <w:rPr>
                <w:highlight w:val="lightGray"/>
              </w:rPr>
              <w:t>detailed</w:t>
            </w:r>
            <w:proofErr w:type="gramEnd"/>
            <w:r w:rsidRPr="00060B4F">
              <w:rPr>
                <w:highlight w:val="lightGray"/>
              </w:rPr>
              <w:t xml:space="preserve"> explanation</w:t>
            </w:r>
          </w:p>
        </w:tc>
      </w:tr>
    </w:tbl>
    <w:p w14:paraId="53ED1916" w14:textId="77777777" w:rsidR="001B5D82" w:rsidRPr="005F3E53" w:rsidRDefault="001B5D82" w:rsidP="001B5D82"/>
    <w:p w14:paraId="49E84A1E" w14:textId="77777777" w:rsidR="00C91B64" w:rsidRPr="005F3E53" w:rsidRDefault="00785FC1" w:rsidP="00BD5ABF">
      <w:pPr>
        <w:pStyle w:val="af9"/>
      </w:pPr>
      <w:bookmarkStart w:id="1" w:name="_Toc143608337"/>
      <w:bookmarkStart w:id="2" w:name="_Toc144220512"/>
      <w:r>
        <w:lastRenderedPageBreak/>
        <w:t>Введение</w:t>
      </w:r>
      <w:bookmarkEnd w:id="1"/>
      <w:bookmarkEnd w:id="2"/>
    </w:p>
    <w:p w14:paraId="6F7034AA" w14:textId="77777777" w:rsidR="00C91B64" w:rsidRPr="005F3E53" w:rsidRDefault="00032F28" w:rsidP="00D76F6E">
      <w:pPr>
        <w:pStyle w:val="aff2"/>
      </w:pPr>
      <w:r w:rsidRPr="00060B4F">
        <w:rPr>
          <w:highlight w:val="lightGray"/>
        </w:rPr>
        <w:t>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 Текст введения</w:t>
      </w:r>
      <w:r w:rsidRPr="00060B4F">
        <w:t>.</w:t>
      </w:r>
    </w:p>
    <w:p w14:paraId="3EA160CF" w14:textId="77777777" w:rsidR="001D042C" w:rsidRPr="005F3E53" w:rsidRDefault="001D042C" w:rsidP="00A63779">
      <w:pPr>
        <w:pStyle w:val="af7"/>
      </w:pPr>
      <w:bookmarkStart w:id="3" w:name="_Toc135307353"/>
      <w:bookmarkStart w:id="4" w:name="_Toc135752891"/>
      <w:bookmarkStart w:id="5" w:name="_Toc143608338"/>
      <w:bookmarkStart w:id="6" w:name="_Toc144220513"/>
      <w:r w:rsidRPr="005F3E53">
        <w:lastRenderedPageBreak/>
        <w:t>1</w:t>
      </w:r>
      <w:bookmarkEnd w:id="3"/>
      <w:bookmarkEnd w:id="4"/>
      <w:r w:rsidR="00715EE1" w:rsidRPr="005F3E53">
        <w:t> </w:t>
      </w:r>
      <w:r w:rsidR="00130F25" w:rsidRPr="005F3E53">
        <w:rPr>
          <w:highlight w:val="lightGray"/>
        </w:rPr>
        <w:t>З</w:t>
      </w:r>
      <w:r w:rsidR="00FF0AAE" w:rsidRPr="005F3E53">
        <w:rPr>
          <w:highlight w:val="lightGray"/>
        </w:rPr>
        <w:t>аголовок раздел</w:t>
      </w:r>
      <w:r w:rsidR="00873423">
        <w:rPr>
          <w:highlight w:val="lightGray"/>
        </w:rPr>
        <w:t>а (оформление текста)</w:t>
      </w:r>
      <w:bookmarkEnd w:id="5"/>
      <w:bookmarkEnd w:id="6"/>
    </w:p>
    <w:p w14:paraId="500BB333" w14:textId="77777777" w:rsidR="001D042C" w:rsidRPr="005F3E53" w:rsidRDefault="001D042C" w:rsidP="00A63779">
      <w:pPr>
        <w:pStyle w:val="afa"/>
      </w:pPr>
      <w:bookmarkStart w:id="7" w:name="_Toc135307354"/>
      <w:bookmarkStart w:id="8" w:name="_Toc135752892"/>
      <w:bookmarkStart w:id="9" w:name="_Toc143608339"/>
      <w:bookmarkStart w:id="10" w:name="_Toc144220514"/>
      <w:r w:rsidRPr="005F3E53">
        <w:t>1.1</w:t>
      </w:r>
      <w:bookmarkEnd w:id="7"/>
      <w:bookmarkEnd w:id="8"/>
      <w:r w:rsidR="0027603C" w:rsidRPr="005F3E53">
        <w:t> </w:t>
      </w:r>
      <w:r w:rsidR="00FF0AAE" w:rsidRPr="005F3E53">
        <w:rPr>
          <w:highlight w:val="lightGray"/>
        </w:rPr>
        <w:t>Заголовок подраздела</w:t>
      </w:r>
      <w:bookmarkEnd w:id="9"/>
      <w:bookmarkEnd w:id="10"/>
    </w:p>
    <w:p w14:paraId="6BE688BC" w14:textId="77777777" w:rsidR="00FF0AAE" w:rsidRPr="005F3E53" w:rsidRDefault="00FF0AAE" w:rsidP="00D76F6E">
      <w:pPr>
        <w:pStyle w:val="aff2"/>
      </w:pPr>
      <w:r w:rsidRPr="005F3E53">
        <w:rPr>
          <w:highlight w:val="lightGray"/>
        </w:rPr>
        <w:t>Текст</w:t>
      </w:r>
      <w:r w:rsidR="00746C96">
        <w:rPr>
          <w:highlight w:val="lightGray"/>
        </w:rPr>
        <w:t xml:space="preserve"> подраздела:</w:t>
      </w:r>
      <w:r w:rsidRPr="005F3E53">
        <w:rPr>
          <w:highlight w:val="yellow"/>
        </w:rPr>
        <w:t xml:space="preserve"> </w:t>
      </w:r>
    </w:p>
    <w:p w14:paraId="06189301" w14:textId="77777777" w:rsidR="00FF0AAE" w:rsidRPr="005F3E53" w:rsidRDefault="00FE1AE3" w:rsidP="00194715">
      <w:pPr>
        <w:pStyle w:val="a1"/>
      </w:pPr>
      <w:r w:rsidRPr="005F3E53">
        <w:rPr>
          <w:highlight w:val="lightGray"/>
        </w:rPr>
        <w:t>Список нумерованный</w:t>
      </w:r>
      <w:r w:rsidR="00FF0AAE" w:rsidRPr="005F3E53">
        <w:rPr>
          <w:highlight w:val="lightGray"/>
        </w:rPr>
        <w:t>.</w:t>
      </w:r>
    </w:p>
    <w:p w14:paraId="77CC46D5" w14:textId="77777777" w:rsidR="00FF0AAE" w:rsidRPr="005F3E53" w:rsidRDefault="00FE1AE3" w:rsidP="008B3C96">
      <w:pPr>
        <w:pStyle w:val="a1"/>
        <w:numPr>
          <w:ilvl w:val="1"/>
          <w:numId w:val="44"/>
        </w:numPr>
      </w:pPr>
      <w:r w:rsidRPr="005F3E53">
        <w:rPr>
          <w:highlight w:val="lightGray"/>
        </w:rPr>
        <w:t>Список нумерованный</w:t>
      </w:r>
      <w:r w:rsidR="00FF0AAE" w:rsidRPr="005F3E53">
        <w:rPr>
          <w:highlight w:val="lightGray"/>
        </w:rPr>
        <w:t>.</w:t>
      </w:r>
    </w:p>
    <w:p w14:paraId="72C63F6E" w14:textId="77777777" w:rsidR="00FF0AAE" w:rsidRPr="005F3E53" w:rsidRDefault="00FE1AE3" w:rsidP="008B3C96">
      <w:pPr>
        <w:pStyle w:val="a1"/>
        <w:numPr>
          <w:ilvl w:val="2"/>
          <w:numId w:val="44"/>
        </w:numPr>
      </w:pPr>
      <w:r w:rsidRPr="005F3E53">
        <w:rPr>
          <w:highlight w:val="lightGray"/>
        </w:rPr>
        <w:t>Список нумерованный</w:t>
      </w:r>
      <w:r w:rsidR="00FF0AAE" w:rsidRPr="005F3E53">
        <w:rPr>
          <w:highlight w:val="lightGray"/>
        </w:rPr>
        <w:t>.</w:t>
      </w:r>
    </w:p>
    <w:p w14:paraId="3A7C4816" w14:textId="77777777" w:rsidR="00B22A03" w:rsidRPr="005F3E53" w:rsidRDefault="00B22A03" w:rsidP="00A63779">
      <w:pPr>
        <w:pStyle w:val="afa"/>
      </w:pPr>
      <w:bookmarkStart w:id="11" w:name="_Toc143608340"/>
      <w:bookmarkStart w:id="12" w:name="_Toc144220515"/>
      <w:r w:rsidRPr="005F3E53">
        <w:t>1.2</w:t>
      </w:r>
      <w:r w:rsidR="0027603C" w:rsidRPr="005F3E53">
        <w:t> </w:t>
      </w:r>
      <w:r w:rsidRPr="005F3E53">
        <w:rPr>
          <w:highlight w:val="lightGray"/>
        </w:rPr>
        <w:t>Заголовок подраздела</w:t>
      </w:r>
      <w:bookmarkEnd w:id="11"/>
      <w:bookmarkEnd w:id="12"/>
    </w:p>
    <w:p w14:paraId="4CE647D6" w14:textId="77777777" w:rsidR="00FF0AAE" w:rsidRPr="005F3E53" w:rsidRDefault="00FF0AAE" w:rsidP="00D76F6E">
      <w:pPr>
        <w:pStyle w:val="aff2"/>
      </w:pPr>
      <w:r w:rsidRPr="005F3E53">
        <w:rPr>
          <w:highlight w:val="lightGray"/>
        </w:rPr>
        <w:t>Текст</w:t>
      </w:r>
      <w:r w:rsidR="00873423">
        <w:rPr>
          <w:highlight w:val="lightGray"/>
        </w:rPr>
        <w:t xml:space="preserve"> подраздела</w:t>
      </w:r>
      <w:r w:rsidRPr="005F3E53">
        <w:rPr>
          <w:highlight w:val="lightGray"/>
        </w:rPr>
        <w:t>:</w:t>
      </w:r>
    </w:p>
    <w:p w14:paraId="395EC066" w14:textId="77777777" w:rsidR="00FF0AAE" w:rsidRPr="005F3E53" w:rsidRDefault="00FE1AE3" w:rsidP="00FF0AAE">
      <w:pPr>
        <w:pStyle w:val="a0"/>
      </w:pPr>
      <w:r w:rsidRPr="005F3E53">
        <w:rPr>
          <w:highlight w:val="lightGray"/>
        </w:rPr>
        <w:t>список маркированный;</w:t>
      </w:r>
    </w:p>
    <w:p w14:paraId="0307D2DD" w14:textId="77777777" w:rsidR="00FF0AAE" w:rsidRPr="005F3E53" w:rsidRDefault="00FE1AE3" w:rsidP="00FF0AAE">
      <w:pPr>
        <w:pStyle w:val="a0"/>
      </w:pPr>
      <w:r w:rsidRPr="005F3E53">
        <w:rPr>
          <w:highlight w:val="lightGray"/>
        </w:rPr>
        <w:t>список маркированный;</w:t>
      </w:r>
    </w:p>
    <w:p w14:paraId="5E31188A" w14:textId="77777777" w:rsidR="00FF0AAE" w:rsidRPr="005F3E53" w:rsidRDefault="00FE1AE3" w:rsidP="00FF0AAE">
      <w:pPr>
        <w:pStyle w:val="a0"/>
      </w:pPr>
      <w:r w:rsidRPr="005F3E53">
        <w:rPr>
          <w:highlight w:val="lightGray"/>
        </w:rPr>
        <w:t>список маркированный.</w:t>
      </w:r>
    </w:p>
    <w:p w14:paraId="1C873F14" w14:textId="77777777" w:rsidR="00873423" w:rsidRPr="005F3E53" w:rsidRDefault="00873423" w:rsidP="00873423">
      <w:pPr>
        <w:pStyle w:val="afa"/>
      </w:pPr>
      <w:bookmarkStart w:id="13" w:name="_Toc144220516"/>
      <w:r w:rsidRPr="005F3E53">
        <w:t>1.</w:t>
      </w:r>
      <w:r>
        <w:t>3</w:t>
      </w:r>
      <w:r w:rsidRPr="005F3E53">
        <w:t> </w:t>
      </w:r>
      <w:r w:rsidRPr="005F3E53">
        <w:rPr>
          <w:highlight w:val="lightGray"/>
        </w:rPr>
        <w:t>Заголовок подраздела</w:t>
      </w:r>
      <w:bookmarkEnd w:id="13"/>
    </w:p>
    <w:p w14:paraId="0B8B9DB0" w14:textId="77777777" w:rsidR="00873423" w:rsidRPr="005F3E53" w:rsidRDefault="00873423" w:rsidP="00873423">
      <w:pPr>
        <w:pStyle w:val="aff2"/>
      </w:pPr>
      <w:r w:rsidRPr="005F3E53">
        <w:rPr>
          <w:highlight w:val="lightGray"/>
        </w:rPr>
        <w:t>Текст</w:t>
      </w:r>
      <w:r>
        <w:rPr>
          <w:highlight w:val="lightGray"/>
        </w:rPr>
        <w:t xml:space="preserve"> подраздела</w:t>
      </w:r>
      <w:r w:rsidRPr="005F3E53">
        <w:rPr>
          <w:highlight w:val="lightGray"/>
        </w:rPr>
        <w:t>:</w:t>
      </w:r>
    </w:p>
    <w:p w14:paraId="062D1DFE" w14:textId="77777777" w:rsidR="00FA653F" w:rsidRPr="005F3E53" w:rsidRDefault="00FA653F" w:rsidP="008B3C96">
      <w:pPr>
        <w:pStyle w:val="a"/>
        <w:numPr>
          <w:ilvl w:val="0"/>
          <w:numId w:val="46"/>
        </w:numPr>
      </w:pPr>
      <w:r w:rsidRPr="008B3C96">
        <w:rPr>
          <w:highlight w:val="lightGray"/>
        </w:rPr>
        <w:t>список нумерованный;</w:t>
      </w:r>
    </w:p>
    <w:p w14:paraId="0BE43D78" w14:textId="77777777" w:rsidR="00FA653F" w:rsidRPr="005F3E53" w:rsidRDefault="00FA653F" w:rsidP="006C668F">
      <w:pPr>
        <w:pStyle w:val="a"/>
      </w:pPr>
      <w:r w:rsidRPr="005F3E53">
        <w:rPr>
          <w:highlight w:val="lightGray"/>
        </w:rPr>
        <w:t>список нумерованный;</w:t>
      </w:r>
    </w:p>
    <w:p w14:paraId="4E16CDCE" w14:textId="77777777" w:rsidR="00FA653F" w:rsidRDefault="00FA653F" w:rsidP="006C668F">
      <w:pPr>
        <w:pStyle w:val="a"/>
      </w:pPr>
      <w:r w:rsidRPr="005F3E53">
        <w:rPr>
          <w:highlight w:val="lightGray"/>
        </w:rPr>
        <w:t>список нумерованный</w:t>
      </w:r>
      <w:r w:rsidR="00873423">
        <w:rPr>
          <w:highlight w:val="lightGray"/>
        </w:rPr>
        <w:t>.</w:t>
      </w:r>
    </w:p>
    <w:p w14:paraId="5BE22DED" w14:textId="77777777" w:rsidR="00D459CC" w:rsidRDefault="00D459CC" w:rsidP="00D459CC">
      <w:pPr>
        <w:pStyle w:val="aff2"/>
      </w:pPr>
    </w:p>
    <w:p w14:paraId="0F08D1FD" w14:textId="77777777" w:rsidR="00D459CC" w:rsidRPr="005F3E53" w:rsidRDefault="00D459CC" w:rsidP="00D459CC">
      <w:pPr>
        <w:pStyle w:val="aff2"/>
      </w:pPr>
    </w:p>
    <w:p w14:paraId="606C982C" w14:textId="77777777" w:rsidR="00DA60A5" w:rsidRPr="005F3E53" w:rsidRDefault="00DA60A5" w:rsidP="00A63779">
      <w:pPr>
        <w:pStyle w:val="af7"/>
      </w:pPr>
      <w:bookmarkStart w:id="14" w:name="_Toc143608341"/>
      <w:bookmarkStart w:id="15" w:name="_Toc144220517"/>
      <w:r w:rsidRPr="005F3E53">
        <w:lastRenderedPageBreak/>
        <w:t>2</w:t>
      </w:r>
      <w:r w:rsidR="0056200F" w:rsidRPr="005F3E53">
        <w:t> </w:t>
      </w:r>
      <w:r w:rsidR="00282F37" w:rsidRPr="005F3E53">
        <w:rPr>
          <w:highlight w:val="lightGray"/>
        </w:rPr>
        <w:t>З</w:t>
      </w:r>
      <w:r w:rsidRPr="005F3E53">
        <w:rPr>
          <w:highlight w:val="lightGray"/>
        </w:rPr>
        <w:t>аголовок раздел</w:t>
      </w:r>
      <w:r w:rsidR="00873423">
        <w:rPr>
          <w:highlight w:val="lightGray"/>
        </w:rPr>
        <w:t>а (оформление таблиц)</w:t>
      </w:r>
      <w:bookmarkEnd w:id="14"/>
      <w:bookmarkEnd w:id="15"/>
    </w:p>
    <w:p w14:paraId="4116B1D7" w14:textId="77777777" w:rsidR="00DA60A5" w:rsidRPr="005F3E53" w:rsidRDefault="00DA60A5" w:rsidP="00A63779">
      <w:pPr>
        <w:pStyle w:val="afa"/>
      </w:pPr>
      <w:bookmarkStart w:id="16" w:name="_Toc143608342"/>
      <w:bookmarkStart w:id="17" w:name="_Toc144220518"/>
      <w:r w:rsidRPr="005F3E53">
        <w:t>2.1</w:t>
      </w:r>
      <w:r w:rsidR="0056200F" w:rsidRPr="005F3E53">
        <w:t> </w:t>
      </w:r>
      <w:r w:rsidRPr="005F3E53">
        <w:rPr>
          <w:highlight w:val="lightGray"/>
        </w:rPr>
        <w:t>Заголовок подраздел</w:t>
      </w:r>
      <w:r w:rsidR="00873423">
        <w:rPr>
          <w:highlight w:val="lightGray"/>
        </w:rPr>
        <w:t>а</w:t>
      </w:r>
      <w:bookmarkEnd w:id="16"/>
      <w:bookmarkEnd w:id="17"/>
    </w:p>
    <w:p w14:paraId="1EB1677D" w14:textId="77777777" w:rsidR="00282F37" w:rsidRPr="005F3E53" w:rsidRDefault="00503D85" w:rsidP="00A63779">
      <w:pPr>
        <w:pStyle w:val="ad"/>
      </w:pPr>
      <w:bookmarkStart w:id="18" w:name="_Toc143608343"/>
      <w:bookmarkStart w:id="19" w:name="_Toc144220519"/>
      <w:r w:rsidRPr="005F3E53">
        <w:t>2</w:t>
      </w:r>
      <w:r w:rsidR="00282F37" w:rsidRPr="005F3E53">
        <w:t>.1.1</w:t>
      </w:r>
      <w:r w:rsidR="0056200F" w:rsidRPr="005F3E53">
        <w:t> </w:t>
      </w:r>
      <w:r w:rsidR="00282F37" w:rsidRPr="005F3E53">
        <w:rPr>
          <w:highlight w:val="lightGray"/>
        </w:rPr>
        <w:t>Заголовок пункта</w:t>
      </w:r>
      <w:bookmarkEnd w:id="18"/>
      <w:bookmarkEnd w:id="19"/>
    </w:p>
    <w:p w14:paraId="16DBECD8" w14:textId="77777777" w:rsidR="00C06F0A" w:rsidRPr="005F3E53" w:rsidRDefault="00C06F0A" w:rsidP="00A63779">
      <w:pPr>
        <w:pStyle w:val="ad"/>
      </w:pPr>
      <w:bookmarkStart w:id="20" w:name="_Toc143608346"/>
      <w:bookmarkStart w:id="21" w:name="_Toc144220520"/>
      <w:r w:rsidRPr="005F3E53">
        <w:t>2.</w:t>
      </w:r>
      <w:r w:rsidR="005F70E7">
        <w:t>1</w:t>
      </w:r>
      <w:r w:rsidRPr="005F3E53">
        <w:t>.</w:t>
      </w:r>
      <w:r w:rsidR="005F70E7">
        <w:t>2</w:t>
      </w:r>
      <w:r w:rsidR="0056200F" w:rsidRPr="005F3E53">
        <w:t> </w:t>
      </w:r>
      <w:r w:rsidRPr="005F3E53">
        <w:rPr>
          <w:highlight w:val="lightGray"/>
        </w:rPr>
        <w:t>Заголовок пункта</w:t>
      </w:r>
      <w:bookmarkEnd w:id="20"/>
      <w:bookmarkEnd w:id="21"/>
    </w:p>
    <w:p w14:paraId="0E19EA6C" w14:textId="77777777" w:rsidR="00C06F0A" w:rsidRPr="005F3E53" w:rsidRDefault="00C06F0A" w:rsidP="008107CC">
      <w:pPr>
        <w:pStyle w:val="aff2"/>
      </w:pPr>
      <w:r w:rsidRPr="005F3E53">
        <w:rPr>
          <w:highlight w:val="lightGray"/>
        </w:rPr>
        <w:t>Текст</w:t>
      </w:r>
      <w:r w:rsidR="00873423">
        <w:rPr>
          <w:highlight w:val="lightGray"/>
        </w:rPr>
        <w:t xml:space="preserve"> пункта</w:t>
      </w:r>
      <w:r w:rsidR="009F64EC">
        <w:rPr>
          <w:highlight w:val="lightGray"/>
        </w:rPr>
        <w:t xml:space="preserve"> </w:t>
      </w:r>
      <w:r w:rsidR="0072683D">
        <w:rPr>
          <w:highlight w:val="lightGray"/>
        </w:rPr>
        <w:t xml:space="preserve">(текст перед таблицей должен содержать </w:t>
      </w:r>
      <w:r w:rsidR="009F64EC">
        <w:rPr>
          <w:highlight w:val="lightGray"/>
        </w:rPr>
        <w:t>ссылк</w:t>
      </w:r>
      <w:r w:rsidR="0072683D">
        <w:rPr>
          <w:highlight w:val="lightGray"/>
        </w:rPr>
        <w:t>у</w:t>
      </w:r>
      <w:r w:rsidR="009F64EC">
        <w:rPr>
          <w:highlight w:val="lightGray"/>
        </w:rPr>
        <w:t xml:space="preserve"> на </w:t>
      </w:r>
      <w:r w:rsidR="0072683D">
        <w:rPr>
          <w:highlight w:val="lightGray"/>
        </w:rPr>
        <w:t>нее)</w:t>
      </w:r>
      <w:r w:rsidRPr="005F3E53">
        <w:rPr>
          <w:highlight w:val="lightGray"/>
        </w:rPr>
        <w:t>.</w:t>
      </w:r>
      <w:r w:rsidRPr="005F3E53">
        <w:t xml:space="preserve"> </w:t>
      </w:r>
    </w:p>
    <w:p w14:paraId="1342DD72" w14:textId="77777777" w:rsidR="00455886" w:rsidRPr="005F3E53" w:rsidRDefault="00455886" w:rsidP="00455886">
      <w:pPr>
        <w:pStyle w:val="afb"/>
      </w:pPr>
      <w:r w:rsidRPr="005F3E53">
        <w:t xml:space="preserve">Таблица </w:t>
      </w:r>
      <w:fldSimple w:instr=" SEQ Таблица \* ARABIC ">
        <w:r w:rsidR="00C513D5">
          <w:rPr>
            <w:noProof/>
          </w:rPr>
          <w:t>1</w:t>
        </w:r>
      </w:fldSimple>
      <w:r w:rsidRPr="005F3E53">
        <w:t xml:space="preserve"> — </w:t>
      </w:r>
      <w:r w:rsidRPr="005F3E53">
        <w:rPr>
          <w:highlight w:val="lightGray"/>
        </w:rPr>
        <w:t>Название таблицы</w:t>
      </w:r>
    </w:p>
    <w:tbl>
      <w:tblPr>
        <w:tblStyle w:val="af4"/>
        <w:tblW w:w="0" w:type="auto"/>
        <w:tblLook w:val="04A0" w:firstRow="1" w:lastRow="0" w:firstColumn="1" w:lastColumn="0" w:noHBand="0" w:noVBand="1"/>
      </w:tblPr>
      <w:tblGrid>
        <w:gridCol w:w="2336"/>
        <w:gridCol w:w="2336"/>
        <w:gridCol w:w="2336"/>
        <w:gridCol w:w="2337"/>
      </w:tblGrid>
      <w:tr w:rsidR="00455886" w:rsidRPr="005F3E53" w14:paraId="0D33FF93" w14:textId="77777777" w:rsidTr="00380012">
        <w:tc>
          <w:tcPr>
            <w:tcW w:w="2336" w:type="dxa"/>
          </w:tcPr>
          <w:p w14:paraId="07361856" w14:textId="77777777" w:rsidR="00455886" w:rsidRPr="005F3E53" w:rsidRDefault="00455886" w:rsidP="003F1A61">
            <w:pPr>
              <w:pStyle w:val="ae"/>
              <w:rPr>
                <w:highlight w:val="lightGray"/>
                <w:lang w:val="ru-RU"/>
              </w:rPr>
            </w:pPr>
            <w:r w:rsidRPr="005F3E53">
              <w:rPr>
                <w:highlight w:val="lightGray"/>
                <w:lang w:val="ru-RU"/>
              </w:rPr>
              <w:t>Заголовок графы 1</w:t>
            </w:r>
          </w:p>
        </w:tc>
        <w:tc>
          <w:tcPr>
            <w:tcW w:w="2336" w:type="dxa"/>
          </w:tcPr>
          <w:p w14:paraId="41505E61" w14:textId="77777777" w:rsidR="00455886" w:rsidRPr="005F3E53" w:rsidRDefault="00455886" w:rsidP="003F1A61">
            <w:pPr>
              <w:pStyle w:val="ae"/>
              <w:rPr>
                <w:highlight w:val="lightGray"/>
                <w:lang w:val="ru-RU"/>
              </w:rPr>
            </w:pPr>
            <w:r w:rsidRPr="005F3E53">
              <w:rPr>
                <w:highlight w:val="lightGray"/>
                <w:lang w:val="ru-RU"/>
              </w:rPr>
              <w:t>Заголовок графы 2</w:t>
            </w:r>
          </w:p>
        </w:tc>
        <w:tc>
          <w:tcPr>
            <w:tcW w:w="2336" w:type="dxa"/>
          </w:tcPr>
          <w:p w14:paraId="43417F7D" w14:textId="77777777" w:rsidR="00455886" w:rsidRPr="005F3E53" w:rsidRDefault="00455886" w:rsidP="003F1A61">
            <w:pPr>
              <w:pStyle w:val="ae"/>
              <w:rPr>
                <w:highlight w:val="lightGray"/>
                <w:lang w:val="ru-RU"/>
              </w:rPr>
            </w:pPr>
            <w:r w:rsidRPr="005F3E53">
              <w:rPr>
                <w:highlight w:val="lightGray"/>
                <w:lang w:val="ru-RU"/>
              </w:rPr>
              <w:t>Заголовок графы 3</w:t>
            </w:r>
          </w:p>
        </w:tc>
        <w:tc>
          <w:tcPr>
            <w:tcW w:w="2337" w:type="dxa"/>
          </w:tcPr>
          <w:p w14:paraId="42C4A67E" w14:textId="77777777" w:rsidR="00455886" w:rsidRPr="005F3E53" w:rsidRDefault="00455886" w:rsidP="003F1A61">
            <w:pPr>
              <w:pStyle w:val="ae"/>
              <w:rPr>
                <w:highlight w:val="lightGray"/>
                <w:lang w:val="ru-RU"/>
              </w:rPr>
            </w:pPr>
            <w:r w:rsidRPr="005F3E53">
              <w:rPr>
                <w:highlight w:val="lightGray"/>
                <w:lang w:val="ru-RU"/>
              </w:rPr>
              <w:t>Заголовок графы 4</w:t>
            </w:r>
          </w:p>
        </w:tc>
      </w:tr>
      <w:tr w:rsidR="00455886" w:rsidRPr="005F3E53" w14:paraId="4DC721E4" w14:textId="77777777" w:rsidTr="00380012">
        <w:tc>
          <w:tcPr>
            <w:tcW w:w="2336" w:type="dxa"/>
          </w:tcPr>
          <w:p w14:paraId="1EE06F0A" w14:textId="77777777" w:rsidR="00455886" w:rsidRPr="005F3E53" w:rsidRDefault="00455886" w:rsidP="003F1A61">
            <w:pPr>
              <w:pStyle w:val="ae"/>
              <w:jc w:val="left"/>
              <w:rPr>
                <w:highlight w:val="lightGray"/>
                <w:lang w:val="ru-RU"/>
              </w:rPr>
            </w:pPr>
            <w:r w:rsidRPr="005F3E53">
              <w:rPr>
                <w:highlight w:val="lightGray"/>
                <w:lang w:val="ru-RU"/>
              </w:rPr>
              <w:t>Заголовок строки</w:t>
            </w:r>
          </w:p>
        </w:tc>
        <w:tc>
          <w:tcPr>
            <w:tcW w:w="2336" w:type="dxa"/>
          </w:tcPr>
          <w:p w14:paraId="231094CC" w14:textId="77777777" w:rsidR="00455886" w:rsidRPr="005F3E53" w:rsidRDefault="00637C97" w:rsidP="003F1A61">
            <w:pPr>
              <w:pStyle w:val="ae"/>
              <w:rPr>
                <w:highlight w:val="lightGray"/>
                <w:lang w:val="ru-RU"/>
              </w:rPr>
            </w:pPr>
            <w:r w:rsidRPr="005F3E53">
              <w:rPr>
                <w:highlight w:val="lightGray"/>
                <w:lang w:val="ru-RU"/>
              </w:rPr>
              <w:t>Текст/Данные</w:t>
            </w:r>
          </w:p>
        </w:tc>
        <w:tc>
          <w:tcPr>
            <w:tcW w:w="2336" w:type="dxa"/>
          </w:tcPr>
          <w:p w14:paraId="4E29187F" w14:textId="77777777" w:rsidR="00455886" w:rsidRPr="005F3E53" w:rsidRDefault="00637C97" w:rsidP="003F1A61">
            <w:pPr>
              <w:pStyle w:val="ae"/>
              <w:rPr>
                <w:highlight w:val="lightGray"/>
                <w:lang w:val="ru-RU"/>
              </w:rPr>
            </w:pPr>
            <w:r w:rsidRPr="005F3E53">
              <w:rPr>
                <w:highlight w:val="lightGray"/>
                <w:lang w:val="ru-RU"/>
              </w:rPr>
              <w:t>Текст/Данные</w:t>
            </w:r>
          </w:p>
        </w:tc>
        <w:tc>
          <w:tcPr>
            <w:tcW w:w="2337" w:type="dxa"/>
          </w:tcPr>
          <w:p w14:paraId="199D976E" w14:textId="77777777" w:rsidR="00455886" w:rsidRPr="005F3E53" w:rsidRDefault="00637C97" w:rsidP="003F1A61">
            <w:pPr>
              <w:pStyle w:val="ae"/>
              <w:rPr>
                <w:highlight w:val="lightGray"/>
                <w:lang w:val="ru-RU"/>
              </w:rPr>
            </w:pPr>
            <w:r w:rsidRPr="005F3E53">
              <w:rPr>
                <w:highlight w:val="lightGray"/>
                <w:lang w:val="ru-RU"/>
              </w:rPr>
              <w:t>Текст/Данные</w:t>
            </w:r>
          </w:p>
        </w:tc>
      </w:tr>
      <w:tr w:rsidR="00637C97" w:rsidRPr="005F3E53" w14:paraId="73FF8030" w14:textId="77777777" w:rsidTr="00380012">
        <w:tc>
          <w:tcPr>
            <w:tcW w:w="2336" w:type="dxa"/>
          </w:tcPr>
          <w:p w14:paraId="6B6BF3E1" w14:textId="77777777" w:rsidR="00637C97" w:rsidRPr="005F3E53" w:rsidRDefault="00637C97" w:rsidP="003F1A61">
            <w:pPr>
              <w:pStyle w:val="ae"/>
              <w:jc w:val="left"/>
              <w:rPr>
                <w:highlight w:val="lightGray"/>
                <w:lang w:val="ru-RU"/>
              </w:rPr>
            </w:pPr>
            <w:r w:rsidRPr="005F3E53">
              <w:rPr>
                <w:highlight w:val="lightGray"/>
                <w:lang w:val="ru-RU"/>
              </w:rPr>
              <w:t>Заголовок строки</w:t>
            </w:r>
          </w:p>
        </w:tc>
        <w:tc>
          <w:tcPr>
            <w:tcW w:w="2336" w:type="dxa"/>
          </w:tcPr>
          <w:p w14:paraId="2777E697" w14:textId="77777777" w:rsidR="00637C97" w:rsidRPr="005F3E53" w:rsidRDefault="00637C97" w:rsidP="003F1A61">
            <w:pPr>
              <w:pStyle w:val="ae"/>
              <w:rPr>
                <w:highlight w:val="lightGray"/>
                <w:lang w:val="ru-RU"/>
              </w:rPr>
            </w:pPr>
            <w:r w:rsidRPr="005F3E53">
              <w:rPr>
                <w:highlight w:val="lightGray"/>
                <w:lang w:val="ru-RU"/>
              </w:rPr>
              <w:t>Текст/Данные</w:t>
            </w:r>
          </w:p>
        </w:tc>
        <w:tc>
          <w:tcPr>
            <w:tcW w:w="2336" w:type="dxa"/>
          </w:tcPr>
          <w:p w14:paraId="3DD5FF67" w14:textId="77777777" w:rsidR="00637C97" w:rsidRPr="005F3E53" w:rsidRDefault="00637C97" w:rsidP="003F1A61">
            <w:pPr>
              <w:pStyle w:val="ae"/>
              <w:rPr>
                <w:highlight w:val="lightGray"/>
                <w:lang w:val="ru-RU"/>
              </w:rPr>
            </w:pPr>
            <w:r w:rsidRPr="005F3E53">
              <w:rPr>
                <w:highlight w:val="lightGray"/>
                <w:lang w:val="ru-RU"/>
              </w:rPr>
              <w:t>Текст/Данные</w:t>
            </w:r>
          </w:p>
        </w:tc>
        <w:tc>
          <w:tcPr>
            <w:tcW w:w="2337" w:type="dxa"/>
          </w:tcPr>
          <w:p w14:paraId="55B3F65F" w14:textId="77777777" w:rsidR="00637C97" w:rsidRPr="005F3E53" w:rsidRDefault="00637C97" w:rsidP="003F1A61">
            <w:pPr>
              <w:pStyle w:val="ae"/>
              <w:rPr>
                <w:highlight w:val="lightGray"/>
                <w:lang w:val="ru-RU"/>
              </w:rPr>
            </w:pPr>
            <w:r w:rsidRPr="005F3E53">
              <w:rPr>
                <w:highlight w:val="lightGray"/>
                <w:lang w:val="ru-RU"/>
              </w:rPr>
              <w:t>Текст/Данные</w:t>
            </w:r>
          </w:p>
        </w:tc>
      </w:tr>
    </w:tbl>
    <w:p w14:paraId="2BE59DEF" w14:textId="77777777" w:rsidR="00FD7B7B" w:rsidRPr="005F3E53" w:rsidRDefault="00FD7B7B" w:rsidP="007550A8">
      <w:pPr>
        <w:pStyle w:val="afd"/>
      </w:pPr>
      <w:r w:rsidRPr="005F3E53">
        <w:t xml:space="preserve">Примечание — </w:t>
      </w:r>
      <w:r w:rsidRPr="005F3E53">
        <w:rPr>
          <w:highlight w:val="lightGray"/>
        </w:rPr>
        <w:t>Текст примечания</w:t>
      </w:r>
      <w:r w:rsidRPr="005F3E53">
        <w:t>.</w:t>
      </w:r>
    </w:p>
    <w:p w14:paraId="22E8B444" w14:textId="77777777" w:rsidR="004E63D3" w:rsidRPr="005F3E53" w:rsidRDefault="004E63D3" w:rsidP="00A63779">
      <w:pPr>
        <w:pStyle w:val="ad"/>
      </w:pPr>
      <w:bookmarkStart w:id="22" w:name="_Toc143608347"/>
      <w:bookmarkStart w:id="23" w:name="_Toc144220521"/>
      <w:r w:rsidRPr="005F3E53">
        <w:t>2.</w:t>
      </w:r>
      <w:r w:rsidR="005F70E7">
        <w:t>1</w:t>
      </w:r>
      <w:r w:rsidRPr="005F3E53">
        <w:t>.</w:t>
      </w:r>
      <w:r w:rsidR="005F70E7">
        <w:t>3</w:t>
      </w:r>
      <w:r w:rsidRPr="005F3E53">
        <w:t xml:space="preserve"> </w:t>
      </w:r>
      <w:r w:rsidRPr="005F3E53">
        <w:rPr>
          <w:highlight w:val="lightGray"/>
        </w:rPr>
        <w:t>Заголовок пункта</w:t>
      </w:r>
      <w:bookmarkEnd w:id="22"/>
      <w:bookmarkEnd w:id="23"/>
    </w:p>
    <w:p w14:paraId="54585165" w14:textId="77777777" w:rsidR="004E63D3" w:rsidRPr="005F3E53" w:rsidRDefault="004E63D3" w:rsidP="008107CC">
      <w:pPr>
        <w:pStyle w:val="aff2"/>
      </w:pPr>
      <w:r w:rsidRPr="005F3E53">
        <w:rPr>
          <w:highlight w:val="lightGray"/>
        </w:rPr>
        <w:t>Текст</w:t>
      </w:r>
      <w:r w:rsidR="009F64EC">
        <w:rPr>
          <w:highlight w:val="lightGray"/>
        </w:rPr>
        <w:t xml:space="preserve"> пункта </w:t>
      </w:r>
      <w:r w:rsidR="0072683D">
        <w:rPr>
          <w:highlight w:val="lightGray"/>
        </w:rPr>
        <w:t>(текст перед таблицей должен содержать ссылку на нее)</w:t>
      </w:r>
      <w:r w:rsidRPr="005F3E53">
        <w:rPr>
          <w:highlight w:val="lightGray"/>
        </w:rPr>
        <w:t>.</w:t>
      </w:r>
      <w:r w:rsidRPr="005F3E53">
        <w:t xml:space="preserve">  </w:t>
      </w:r>
    </w:p>
    <w:p w14:paraId="5B376E79" w14:textId="77777777" w:rsidR="00455886" w:rsidRPr="005F3E53" w:rsidRDefault="00455886" w:rsidP="00455886">
      <w:pPr>
        <w:pStyle w:val="afb"/>
      </w:pPr>
      <w:r w:rsidRPr="005F3E53">
        <w:t xml:space="preserve">Таблица </w:t>
      </w:r>
      <w:fldSimple w:instr=" SEQ Таблица \* ARABIC ">
        <w:r w:rsidR="00C513D5">
          <w:rPr>
            <w:noProof/>
          </w:rPr>
          <w:t>2</w:t>
        </w:r>
      </w:fldSimple>
      <w:r w:rsidRPr="005F3E53">
        <w:t xml:space="preserve"> — </w:t>
      </w:r>
      <w:r w:rsidRPr="005F3E53">
        <w:rPr>
          <w:highlight w:val="lightGray"/>
        </w:rPr>
        <w:t>Название таблицы</w:t>
      </w:r>
    </w:p>
    <w:tbl>
      <w:tblPr>
        <w:tblStyle w:val="af4"/>
        <w:tblW w:w="0" w:type="auto"/>
        <w:tblLook w:val="04A0" w:firstRow="1" w:lastRow="0" w:firstColumn="1" w:lastColumn="0" w:noHBand="0" w:noVBand="1"/>
      </w:tblPr>
      <w:tblGrid>
        <w:gridCol w:w="2336"/>
        <w:gridCol w:w="2336"/>
        <w:gridCol w:w="2336"/>
        <w:gridCol w:w="2337"/>
      </w:tblGrid>
      <w:tr w:rsidR="00455886" w:rsidRPr="005F3E53" w14:paraId="5C3C31A0" w14:textId="77777777" w:rsidTr="00380012">
        <w:tc>
          <w:tcPr>
            <w:tcW w:w="2336" w:type="dxa"/>
          </w:tcPr>
          <w:p w14:paraId="78960F8A" w14:textId="77777777" w:rsidR="00455886" w:rsidRPr="005F3E53" w:rsidRDefault="00455886" w:rsidP="003F1A61">
            <w:pPr>
              <w:pStyle w:val="ae"/>
              <w:rPr>
                <w:highlight w:val="lightGray"/>
                <w:lang w:val="ru-RU"/>
              </w:rPr>
            </w:pPr>
            <w:r w:rsidRPr="005F3E53">
              <w:rPr>
                <w:highlight w:val="lightGray"/>
                <w:lang w:val="ru-RU"/>
              </w:rPr>
              <w:t>Заголовок графы 1</w:t>
            </w:r>
          </w:p>
        </w:tc>
        <w:tc>
          <w:tcPr>
            <w:tcW w:w="2336" w:type="dxa"/>
          </w:tcPr>
          <w:p w14:paraId="2FDF1D71" w14:textId="77777777" w:rsidR="00455886" w:rsidRPr="005F3E53" w:rsidRDefault="00455886" w:rsidP="003F1A61">
            <w:pPr>
              <w:pStyle w:val="ae"/>
              <w:rPr>
                <w:highlight w:val="lightGray"/>
                <w:lang w:val="ru-RU"/>
              </w:rPr>
            </w:pPr>
            <w:r w:rsidRPr="005F3E53">
              <w:rPr>
                <w:highlight w:val="lightGray"/>
                <w:lang w:val="ru-RU"/>
              </w:rPr>
              <w:t>Заголовок графы 2</w:t>
            </w:r>
          </w:p>
        </w:tc>
        <w:tc>
          <w:tcPr>
            <w:tcW w:w="2336" w:type="dxa"/>
          </w:tcPr>
          <w:p w14:paraId="1D7938B7" w14:textId="77777777" w:rsidR="00455886" w:rsidRPr="005F3E53" w:rsidRDefault="00455886" w:rsidP="003F1A61">
            <w:pPr>
              <w:pStyle w:val="ae"/>
              <w:rPr>
                <w:highlight w:val="lightGray"/>
                <w:lang w:val="ru-RU"/>
              </w:rPr>
            </w:pPr>
            <w:r w:rsidRPr="005F3E53">
              <w:rPr>
                <w:highlight w:val="lightGray"/>
                <w:lang w:val="ru-RU"/>
              </w:rPr>
              <w:t>Заголовок графы 3</w:t>
            </w:r>
          </w:p>
        </w:tc>
        <w:tc>
          <w:tcPr>
            <w:tcW w:w="2337" w:type="dxa"/>
          </w:tcPr>
          <w:p w14:paraId="4E8194F4" w14:textId="77777777" w:rsidR="00455886" w:rsidRPr="005F3E53" w:rsidRDefault="00455886" w:rsidP="003F1A61">
            <w:pPr>
              <w:pStyle w:val="ae"/>
              <w:rPr>
                <w:lang w:val="ru-RU"/>
              </w:rPr>
            </w:pPr>
            <w:r w:rsidRPr="005F3E53">
              <w:rPr>
                <w:highlight w:val="lightGray"/>
                <w:lang w:val="ru-RU"/>
              </w:rPr>
              <w:t>Заголовок графы 4</w:t>
            </w:r>
          </w:p>
        </w:tc>
      </w:tr>
      <w:tr w:rsidR="00765E0A" w:rsidRPr="005F3E53" w14:paraId="26964AF3" w14:textId="77777777" w:rsidTr="00380012">
        <w:tc>
          <w:tcPr>
            <w:tcW w:w="2336" w:type="dxa"/>
          </w:tcPr>
          <w:p w14:paraId="0C48B0ED" w14:textId="77777777" w:rsidR="00765E0A" w:rsidRPr="005F3E53" w:rsidRDefault="00765E0A" w:rsidP="003F1A61">
            <w:pPr>
              <w:pStyle w:val="ae"/>
              <w:jc w:val="left"/>
              <w:rPr>
                <w:highlight w:val="lightGray"/>
                <w:lang w:val="ru-RU"/>
              </w:rPr>
            </w:pPr>
            <w:r w:rsidRPr="005F3E53">
              <w:rPr>
                <w:highlight w:val="lightGray"/>
                <w:lang w:val="ru-RU"/>
              </w:rPr>
              <w:t>Заголовок строки</w:t>
            </w:r>
          </w:p>
        </w:tc>
        <w:tc>
          <w:tcPr>
            <w:tcW w:w="2336" w:type="dxa"/>
          </w:tcPr>
          <w:p w14:paraId="5BB839DB" w14:textId="77777777" w:rsidR="00765E0A" w:rsidRPr="005F3E53" w:rsidRDefault="00765E0A" w:rsidP="003F1A61">
            <w:pPr>
              <w:pStyle w:val="ae"/>
              <w:rPr>
                <w:highlight w:val="lightGray"/>
                <w:lang w:val="ru-RU"/>
              </w:rPr>
            </w:pPr>
            <w:r w:rsidRPr="005F3E53">
              <w:rPr>
                <w:highlight w:val="lightGray"/>
                <w:lang w:val="ru-RU"/>
              </w:rPr>
              <w:t>Текст/Данные</w:t>
            </w:r>
          </w:p>
        </w:tc>
        <w:tc>
          <w:tcPr>
            <w:tcW w:w="2336" w:type="dxa"/>
          </w:tcPr>
          <w:p w14:paraId="45906485" w14:textId="77777777" w:rsidR="00765E0A" w:rsidRPr="005F3E53" w:rsidRDefault="00765E0A" w:rsidP="003F1A61">
            <w:pPr>
              <w:pStyle w:val="ae"/>
              <w:rPr>
                <w:highlight w:val="lightGray"/>
                <w:lang w:val="ru-RU"/>
              </w:rPr>
            </w:pPr>
            <w:r w:rsidRPr="005F3E53">
              <w:rPr>
                <w:highlight w:val="lightGray"/>
                <w:lang w:val="ru-RU"/>
              </w:rPr>
              <w:t>Текст/Данные</w:t>
            </w:r>
          </w:p>
        </w:tc>
        <w:tc>
          <w:tcPr>
            <w:tcW w:w="2337" w:type="dxa"/>
          </w:tcPr>
          <w:p w14:paraId="4F6D139D" w14:textId="77777777" w:rsidR="00765E0A" w:rsidRPr="005F3E53" w:rsidRDefault="00765E0A" w:rsidP="003F1A61">
            <w:pPr>
              <w:pStyle w:val="ae"/>
              <w:rPr>
                <w:highlight w:val="lightGray"/>
                <w:lang w:val="ru-RU"/>
              </w:rPr>
            </w:pPr>
            <w:r w:rsidRPr="005F3E53">
              <w:rPr>
                <w:highlight w:val="lightGray"/>
                <w:lang w:val="ru-RU"/>
              </w:rPr>
              <w:t>Текст/Данные</w:t>
            </w:r>
          </w:p>
        </w:tc>
      </w:tr>
      <w:tr w:rsidR="00765E0A" w:rsidRPr="005F3E53" w14:paraId="22728A54" w14:textId="77777777" w:rsidTr="00380012">
        <w:tc>
          <w:tcPr>
            <w:tcW w:w="2336" w:type="dxa"/>
          </w:tcPr>
          <w:p w14:paraId="6EC608BE" w14:textId="77777777" w:rsidR="00765E0A" w:rsidRPr="005F3E53" w:rsidRDefault="00765E0A" w:rsidP="003F1A61">
            <w:pPr>
              <w:pStyle w:val="ae"/>
              <w:jc w:val="left"/>
              <w:rPr>
                <w:highlight w:val="lightGray"/>
                <w:lang w:val="ru-RU"/>
              </w:rPr>
            </w:pPr>
            <w:r w:rsidRPr="005F3E53">
              <w:rPr>
                <w:highlight w:val="lightGray"/>
                <w:lang w:val="ru-RU"/>
              </w:rPr>
              <w:t>Заголовок строки</w:t>
            </w:r>
          </w:p>
        </w:tc>
        <w:tc>
          <w:tcPr>
            <w:tcW w:w="2336" w:type="dxa"/>
          </w:tcPr>
          <w:p w14:paraId="3E4A5144" w14:textId="77777777" w:rsidR="00765E0A" w:rsidRPr="005F3E53" w:rsidRDefault="00765E0A" w:rsidP="003F1A61">
            <w:pPr>
              <w:pStyle w:val="ae"/>
              <w:rPr>
                <w:highlight w:val="lightGray"/>
                <w:lang w:val="ru-RU"/>
              </w:rPr>
            </w:pPr>
            <w:r w:rsidRPr="005F3E53">
              <w:rPr>
                <w:highlight w:val="lightGray"/>
                <w:lang w:val="ru-RU"/>
              </w:rPr>
              <w:t>Текст/Данные</w:t>
            </w:r>
          </w:p>
        </w:tc>
        <w:tc>
          <w:tcPr>
            <w:tcW w:w="2336" w:type="dxa"/>
          </w:tcPr>
          <w:p w14:paraId="441C7B70" w14:textId="77777777" w:rsidR="00765E0A" w:rsidRPr="005F3E53" w:rsidRDefault="00765E0A" w:rsidP="003F1A61">
            <w:pPr>
              <w:pStyle w:val="ae"/>
              <w:rPr>
                <w:highlight w:val="lightGray"/>
                <w:lang w:val="ru-RU"/>
              </w:rPr>
            </w:pPr>
            <w:r w:rsidRPr="005F3E53">
              <w:rPr>
                <w:highlight w:val="lightGray"/>
                <w:lang w:val="ru-RU"/>
              </w:rPr>
              <w:t>Текст/Данные</w:t>
            </w:r>
          </w:p>
        </w:tc>
        <w:tc>
          <w:tcPr>
            <w:tcW w:w="2337" w:type="dxa"/>
          </w:tcPr>
          <w:p w14:paraId="13B85A72" w14:textId="77777777" w:rsidR="00765E0A" w:rsidRPr="005F3E53" w:rsidRDefault="00765E0A" w:rsidP="003F1A61">
            <w:pPr>
              <w:pStyle w:val="ae"/>
              <w:rPr>
                <w:highlight w:val="lightGray"/>
                <w:lang w:val="ru-RU"/>
              </w:rPr>
            </w:pPr>
            <w:r w:rsidRPr="005F3E53">
              <w:rPr>
                <w:highlight w:val="lightGray"/>
                <w:lang w:val="ru-RU"/>
              </w:rPr>
              <w:t>Текст/Данные</w:t>
            </w:r>
          </w:p>
        </w:tc>
      </w:tr>
    </w:tbl>
    <w:p w14:paraId="1F3173DC" w14:textId="77777777" w:rsidR="004E63D3" w:rsidRPr="005F3E53" w:rsidRDefault="004E63D3" w:rsidP="007550A8">
      <w:pPr>
        <w:pStyle w:val="afd"/>
      </w:pPr>
      <w:r w:rsidRPr="005F3E53">
        <w:t>Примечания</w:t>
      </w:r>
    </w:p>
    <w:p w14:paraId="4736935E" w14:textId="77777777" w:rsidR="004E63D3" w:rsidRPr="005F3E53" w:rsidRDefault="004E63D3" w:rsidP="00534737">
      <w:pPr>
        <w:pStyle w:val="afd"/>
      </w:pPr>
      <w:r w:rsidRPr="005F3E53">
        <w:t xml:space="preserve">1 </w:t>
      </w:r>
      <w:r w:rsidRPr="005F3E53">
        <w:rPr>
          <w:highlight w:val="lightGray"/>
        </w:rPr>
        <w:t>Текст примечания.</w:t>
      </w:r>
    </w:p>
    <w:p w14:paraId="13C04BD3" w14:textId="77777777" w:rsidR="004E63D3" w:rsidRPr="005F3E53" w:rsidRDefault="004E63D3" w:rsidP="007550A8">
      <w:pPr>
        <w:pStyle w:val="afd"/>
      </w:pPr>
      <w:r w:rsidRPr="005F3E53">
        <w:t xml:space="preserve">2 </w:t>
      </w:r>
      <w:r w:rsidRPr="005F3E53">
        <w:rPr>
          <w:highlight w:val="lightGray"/>
        </w:rPr>
        <w:t>Текст примечания.</w:t>
      </w:r>
    </w:p>
    <w:p w14:paraId="5329ACDA" w14:textId="77777777" w:rsidR="009F64EC" w:rsidRPr="005F3E53" w:rsidRDefault="003E6B04" w:rsidP="009F64EC">
      <w:pPr>
        <w:pStyle w:val="af7"/>
      </w:pPr>
      <w:bookmarkStart w:id="24" w:name="_Toc144220522"/>
      <w:bookmarkStart w:id="25" w:name="_Toc143608350"/>
      <w:r>
        <w:lastRenderedPageBreak/>
        <w:t>3</w:t>
      </w:r>
      <w:r w:rsidR="009F64EC" w:rsidRPr="005F3E53">
        <w:t> </w:t>
      </w:r>
      <w:r w:rsidR="009F64EC" w:rsidRPr="005F3E53">
        <w:rPr>
          <w:highlight w:val="lightGray"/>
        </w:rPr>
        <w:t>Заголовок раздел</w:t>
      </w:r>
      <w:r w:rsidR="009F64EC">
        <w:rPr>
          <w:highlight w:val="lightGray"/>
        </w:rPr>
        <w:t>а (оформление рисунков)</w:t>
      </w:r>
      <w:bookmarkEnd w:id="24"/>
    </w:p>
    <w:p w14:paraId="00D900D0" w14:textId="77777777" w:rsidR="00F74ABB" w:rsidRPr="005F3E53" w:rsidRDefault="00F74ABB" w:rsidP="00A63779">
      <w:pPr>
        <w:pStyle w:val="afa"/>
      </w:pPr>
      <w:bookmarkStart w:id="26" w:name="_Toc144220523"/>
      <w:r w:rsidRPr="005F3E53">
        <w:t xml:space="preserve">3.1 </w:t>
      </w:r>
      <w:r w:rsidRPr="005F3E53">
        <w:rPr>
          <w:highlight w:val="lightGray"/>
        </w:rPr>
        <w:t>Заголовок подраздела</w:t>
      </w:r>
      <w:bookmarkEnd w:id="25"/>
      <w:bookmarkEnd w:id="26"/>
    </w:p>
    <w:p w14:paraId="2000E855" w14:textId="77777777" w:rsidR="00F74ABB" w:rsidRPr="005F3E53" w:rsidRDefault="00F74ABB" w:rsidP="00D76F6E">
      <w:pPr>
        <w:pStyle w:val="aff2"/>
      </w:pPr>
      <w:r w:rsidRPr="005F3E53">
        <w:t xml:space="preserve">3.1.1 </w:t>
      </w:r>
      <w:r w:rsidRPr="005F3E53">
        <w:rPr>
          <w:highlight w:val="lightGray"/>
        </w:rPr>
        <w:t>Текст</w:t>
      </w:r>
      <w:r w:rsidR="003E6B04">
        <w:rPr>
          <w:highlight w:val="lightGray"/>
        </w:rPr>
        <w:t xml:space="preserve"> пункта без заголовка</w:t>
      </w:r>
      <w:r w:rsidRPr="005F3E53">
        <w:rPr>
          <w:highlight w:val="lightGray"/>
        </w:rPr>
        <w:t>.</w:t>
      </w:r>
    </w:p>
    <w:p w14:paraId="5DDDC445" w14:textId="77777777" w:rsidR="00CD1C5F" w:rsidRPr="005F3E53" w:rsidRDefault="00CD1C5F" w:rsidP="00D76F6E">
      <w:pPr>
        <w:pStyle w:val="aff2"/>
      </w:pPr>
      <w:r w:rsidRPr="005F3E53">
        <w:t>3.1.1.1 </w:t>
      </w:r>
      <w:r w:rsidRPr="005F3E53">
        <w:rPr>
          <w:highlight w:val="lightGray"/>
        </w:rPr>
        <w:t>Текст</w:t>
      </w:r>
      <w:r w:rsidR="003E6B04">
        <w:rPr>
          <w:highlight w:val="lightGray"/>
        </w:rPr>
        <w:t xml:space="preserve"> подпункта</w:t>
      </w:r>
      <w:r w:rsidR="002C1DDA">
        <w:rPr>
          <w:highlight w:val="lightGray"/>
        </w:rPr>
        <w:t xml:space="preserve"> (</w:t>
      </w:r>
      <w:r w:rsidR="00887A8A">
        <w:rPr>
          <w:highlight w:val="lightGray"/>
        </w:rPr>
        <w:t>текст перед рисунком должен содержать ссылку на него</w:t>
      </w:r>
      <w:r w:rsidR="002C1DDA">
        <w:rPr>
          <w:highlight w:val="lightGray"/>
        </w:rPr>
        <w:t>)</w:t>
      </w:r>
      <w:r w:rsidR="00EA30B8" w:rsidRPr="005F3E53">
        <w:rPr>
          <w:highlight w:val="lightGray"/>
        </w:rPr>
        <w:t>.</w:t>
      </w:r>
    </w:p>
    <w:p w14:paraId="1FBF63AC" w14:textId="77777777" w:rsidR="002F6F0D" w:rsidRPr="005F3E53" w:rsidRDefault="004313FA" w:rsidP="000327A7">
      <w:pPr>
        <w:pStyle w:val="afc"/>
      </w:pPr>
      <w:r w:rsidRPr="005F3E53">
        <w:rPr>
          <w:lang w:eastAsia="ru-RU"/>
        </w:rPr>
        <w:drawing>
          <wp:inline distT="0" distB="0" distL="0" distR="0" wp14:anchorId="641A1397" wp14:editId="576E6C1C">
            <wp:extent cx="3466532" cy="2060812"/>
            <wp:effectExtent l="0" t="0" r="635" b="15875"/>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C5F7C21" w14:textId="77777777" w:rsidR="003D3799" w:rsidRPr="005F3E53" w:rsidRDefault="0005289B" w:rsidP="00D717DA">
      <w:pPr>
        <w:pStyle w:val="afe"/>
      </w:pPr>
      <w:r w:rsidRPr="0005289B">
        <w:rPr>
          <w:highlight w:val="lightGray"/>
        </w:rPr>
        <w:t>Подрисуночный текст</w:t>
      </w:r>
      <w:r w:rsidR="00887A8A">
        <w:t>.</w:t>
      </w:r>
    </w:p>
    <w:p w14:paraId="4629ABC5" w14:textId="77777777" w:rsidR="004313FA" w:rsidRPr="005F3E53" w:rsidRDefault="002F6F0D" w:rsidP="000327A7">
      <w:pPr>
        <w:pStyle w:val="afc"/>
      </w:pPr>
      <w:r w:rsidRPr="005F3E53">
        <w:t xml:space="preserve">Рисунок </w:t>
      </w:r>
      <w:r w:rsidRPr="005F3E53">
        <w:fldChar w:fldCharType="begin"/>
      </w:r>
      <w:r w:rsidRPr="005F3E53">
        <w:instrText xml:space="preserve"> SEQ Рисунок \* ARABIC </w:instrText>
      </w:r>
      <w:r w:rsidRPr="005F3E53">
        <w:fldChar w:fldCharType="separate"/>
      </w:r>
      <w:r w:rsidR="00C513D5">
        <w:t>1</w:t>
      </w:r>
      <w:r w:rsidRPr="005F3E53">
        <w:fldChar w:fldCharType="end"/>
      </w:r>
      <w:r w:rsidRPr="005F3E53">
        <w:t xml:space="preserve"> — </w:t>
      </w:r>
      <w:r w:rsidRPr="005F3E53">
        <w:rPr>
          <w:highlight w:val="lightGray"/>
        </w:rPr>
        <w:t>Название рисунка</w:t>
      </w:r>
    </w:p>
    <w:p w14:paraId="47AF7DBB" w14:textId="77777777" w:rsidR="00FF0AAE" w:rsidRPr="005F70E7" w:rsidRDefault="00FF0AAE" w:rsidP="005F70E7">
      <w:pPr>
        <w:pStyle w:val="aff2"/>
      </w:pPr>
    </w:p>
    <w:p w14:paraId="32774E9E" w14:textId="77777777" w:rsidR="00C91B64" w:rsidRPr="005F3E53" w:rsidRDefault="00785FC1" w:rsidP="00785FC1">
      <w:pPr>
        <w:pStyle w:val="af9"/>
      </w:pPr>
      <w:bookmarkStart w:id="27" w:name="_Toc143608352"/>
      <w:bookmarkStart w:id="28" w:name="_Toc144220524"/>
      <w:r w:rsidRPr="005F3E53">
        <w:lastRenderedPageBreak/>
        <w:t>Заключение</w:t>
      </w:r>
      <w:bookmarkEnd w:id="27"/>
      <w:bookmarkEnd w:id="28"/>
    </w:p>
    <w:p w14:paraId="260FDB84" w14:textId="77777777" w:rsidR="00152E65" w:rsidRPr="005F3E53" w:rsidRDefault="00152E65" w:rsidP="00D76F6E">
      <w:pPr>
        <w:pStyle w:val="aff2"/>
      </w:pPr>
      <w:r w:rsidRPr="00060B4F">
        <w:rPr>
          <w:highlight w:val="lightGray"/>
        </w:rPr>
        <w:t>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w:t>
      </w:r>
      <w:r w:rsidRPr="005F3E53">
        <w:t>.</w:t>
      </w:r>
    </w:p>
    <w:p w14:paraId="496521CE" w14:textId="77777777" w:rsidR="00C91B64" w:rsidRPr="005F3E53" w:rsidRDefault="00785FC1" w:rsidP="00785FC1">
      <w:pPr>
        <w:pStyle w:val="af9"/>
      </w:pPr>
      <w:bookmarkStart w:id="29" w:name="_Toc143608353"/>
      <w:bookmarkStart w:id="30" w:name="_Toc144220525"/>
      <w:r w:rsidRPr="005F3E53">
        <w:lastRenderedPageBreak/>
        <w:t>Список использованных источников</w:t>
      </w:r>
      <w:bookmarkEnd w:id="29"/>
      <w:bookmarkEnd w:id="30"/>
    </w:p>
    <w:p w14:paraId="47CEC748" w14:textId="77777777" w:rsidR="009450C4" w:rsidRPr="002876BB" w:rsidRDefault="005148FD" w:rsidP="002876BB">
      <w:pPr>
        <w:pStyle w:val="a1"/>
        <w:numPr>
          <w:ilvl w:val="0"/>
          <w:numId w:val="48"/>
        </w:numPr>
      </w:pPr>
      <w:r w:rsidRPr="002876BB">
        <w:rPr>
          <w:highlight w:val="lightGray"/>
        </w:rPr>
        <w:t xml:space="preserve">Осин, А. В. Мультимедиа в образовании: контекст информатизации / А. В. Осин. — </w:t>
      </w:r>
      <w:proofErr w:type="gramStart"/>
      <w:r w:rsidRPr="002876BB">
        <w:rPr>
          <w:highlight w:val="lightGray"/>
        </w:rPr>
        <w:t>М. :</w:t>
      </w:r>
      <w:proofErr w:type="gramEnd"/>
      <w:r w:rsidRPr="002876BB">
        <w:rPr>
          <w:highlight w:val="lightGray"/>
        </w:rPr>
        <w:t xml:space="preserve"> Издательский сервис, 2004. — 320 с.</w:t>
      </w:r>
    </w:p>
    <w:p w14:paraId="62C00120" w14:textId="77777777" w:rsidR="009450C4" w:rsidRPr="002876BB" w:rsidRDefault="005148FD" w:rsidP="002876BB">
      <w:pPr>
        <w:pStyle w:val="a1"/>
      </w:pPr>
      <w:r w:rsidRPr="002876BB">
        <w:rPr>
          <w:highlight w:val="lightGray"/>
        </w:rPr>
        <w:t>Игнатьев, С. В. Принципы экономико-финансовой деятельности нефтегазовых компаний : учеб. пособие / С. В. Игнатьев, И. А. Мешков, — М. : МГИМО, 2017. — 114 с.</w:t>
      </w:r>
    </w:p>
    <w:p w14:paraId="7AF81F02" w14:textId="77777777" w:rsidR="009450C4" w:rsidRPr="002876BB" w:rsidRDefault="005148FD" w:rsidP="002876BB">
      <w:pPr>
        <w:pStyle w:val="a1"/>
      </w:pPr>
      <w:bookmarkStart w:id="31" w:name="ТекстовоеПоле1"/>
      <w:bookmarkEnd w:id="31"/>
      <w:r w:rsidRPr="002876BB">
        <w:rPr>
          <w:highlight w:val="lightGray"/>
        </w:rPr>
        <w:t xml:space="preserve">Варламова, Л. Н. Управление </w:t>
      </w:r>
      <w:proofErr w:type="gramStart"/>
      <w:r w:rsidRPr="002876BB">
        <w:rPr>
          <w:highlight w:val="lightGray"/>
        </w:rPr>
        <w:t>документацией :</w:t>
      </w:r>
      <w:proofErr w:type="gramEnd"/>
      <w:r w:rsidRPr="002876BB">
        <w:rPr>
          <w:highlight w:val="lightGray"/>
        </w:rPr>
        <w:t xml:space="preserve"> англо-русский аннотированный словарь стандартизированной терминологии / Л. Н. Варламова, Л. С. Баюн, К.</w:t>
      </w:r>
      <w:r w:rsidR="002876BB">
        <w:rPr>
          <w:highlight w:val="lightGray"/>
        </w:rPr>
        <w:t> </w:t>
      </w:r>
      <w:r w:rsidRPr="002876BB">
        <w:rPr>
          <w:highlight w:val="lightGray"/>
        </w:rPr>
        <w:t>А.</w:t>
      </w:r>
      <w:r w:rsidR="002876BB">
        <w:rPr>
          <w:highlight w:val="lightGray"/>
        </w:rPr>
        <w:t> </w:t>
      </w:r>
      <w:proofErr w:type="spellStart"/>
      <w:r w:rsidRPr="002876BB">
        <w:rPr>
          <w:highlight w:val="lightGray"/>
        </w:rPr>
        <w:t>Бастри</w:t>
      </w:r>
      <w:r w:rsidR="002876BB">
        <w:rPr>
          <w:highlight w:val="lightGray"/>
        </w:rPr>
        <w:t>-</w:t>
      </w:r>
      <w:r w:rsidRPr="002876BB">
        <w:rPr>
          <w:highlight w:val="lightGray"/>
        </w:rPr>
        <w:t>кова</w:t>
      </w:r>
      <w:proofErr w:type="spellEnd"/>
      <w:r w:rsidRPr="002876BB">
        <w:rPr>
          <w:highlight w:val="lightGray"/>
        </w:rPr>
        <w:t xml:space="preserve">. — </w:t>
      </w:r>
      <w:proofErr w:type="gramStart"/>
      <w:r w:rsidRPr="002876BB">
        <w:rPr>
          <w:highlight w:val="lightGray"/>
        </w:rPr>
        <w:t>М. :</w:t>
      </w:r>
      <w:proofErr w:type="gramEnd"/>
      <w:r w:rsidRPr="002876BB">
        <w:rPr>
          <w:highlight w:val="lightGray"/>
        </w:rPr>
        <w:t xml:space="preserve"> Спутник, 2017. — 398 с.</w:t>
      </w:r>
    </w:p>
    <w:p w14:paraId="1BCA8FA2" w14:textId="77777777" w:rsidR="002E28F1" w:rsidRPr="002876BB" w:rsidRDefault="005148FD" w:rsidP="002876BB">
      <w:pPr>
        <w:pStyle w:val="a1"/>
      </w:pPr>
      <w:r w:rsidRPr="002876BB">
        <w:rPr>
          <w:highlight w:val="lightGray"/>
        </w:rPr>
        <w:t xml:space="preserve">Управленческий учет и контроль строительных материалов и конструкций : монография / В. В. </w:t>
      </w:r>
      <w:proofErr w:type="spellStart"/>
      <w:r w:rsidRPr="002876BB">
        <w:rPr>
          <w:highlight w:val="lightGray"/>
        </w:rPr>
        <w:t>Говдя</w:t>
      </w:r>
      <w:proofErr w:type="spellEnd"/>
      <w:r w:rsidRPr="002876BB">
        <w:rPr>
          <w:highlight w:val="lightGray"/>
        </w:rPr>
        <w:t xml:space="preserve">, Ж. В. </w:t>
      </w:r>
      <w:proofErr w:type="spellStart"/>
      <w:r w:rsidRPr="002876BB">
        <w:rPr>
          <w:highlight w:val="lightGray"/>
        </w:rPr>
        <w:t>Дегальцева</w:t>
      </w:r>
      <w:proofErr w:type="spellEnd"/>
      <w:r w:rsidRPr="002876BB">
        <w:rPr>
          <w:highlight w:val="lightGray"/>
        </w:rPr>
        <w:t xml:space="preserve">, С. В. </w:t>
      </w:r>
      <w:proofErr w:type="spellStart"/>
      <w:r w:rsidRPr="002876BB">
        <w:rPr>
          <w:highlight w:val="lightGray"/>
        </w:rPr>
        <w:t>Чужинов</w:t>
      </w:r>
      <w:proofErr w:type="spellEnd"/>
      <w:r w:rsidRPr="002876BB">
        <w:rPr>
          <w:highlight w:val="lightGray"/>
        </w:rPr>
        <w:t xml:space="preserve">, С. А. </w:t>
      </w:r>
      <w:proofErr w:type="spellStart"/>
      <w:r w:rsidRPr="002876BB">
        <w:rPr>
          <w:highlight w:val="lightGray"/>
        </w:rPr>
        <w:t>Шулепина</w:t>
      </w:r>
      <w:proofErr w:type="spellEnd"/>
      <w:r w:rsidRPr="002876BB">
        <w:rPr>
          <w:highlight w:val="lightGray"/>
        </w:rPr>
        <w:t xml:space="preserve">. — </w:t>
      </w:r>
      <w:proofErr w:type="gramStart"/>
      <w:r w:rsidRPr="002876BB">
        <w:rPr>
          <w:highlight w:val="lightGray"/>
        </w:rPr>
        <w:t>Краснодар</w:t>
      </w:r>
      <w:r w:rsidR="002876BB">
        <w:rPr>
          <w:highlight w:val="lightGray"/>
        </w:rPr>
        <w:t> </w:t>
      </w:r>
      <w:r w:rsidRPr="002876BB">
        <w:rPr>
          <w:highlight w:val="lightGray"/>
        </w:rPr>
        <w:t>:</w:t>
      </w:r>
      <w:proofErr w:type="gramEnd"/>
      <w:r w:rsidRPr="002876BB">
        <w:rPr>
          <w:highlight w:val="lightGray"/>
        </w:rPr>
        <w:t xml:space="preserve"> </w:t>
      </w:r>
      <w:proofErr w:type="spellStart"/>
      <w:r w:rsidRPr="002876BB">
        <w:rPr>
          <w:highlight w:val="lightGray"/>
        </w:rPr>
        <w:t>КубГАУ</w:t>
      </w:r>
      <w:proofErr w:type="spellEnd"/>
      <w:r w:rsidRPr="002876BB">
        <w:rPr>
          <w:highlight w:val="lightGray"/>
        </w:rPr>
        <w:t>, 2017. — 149 с.</w:t>
      </w:r>
    </w:p>
    <w:p w14:paraId="44F4EFBA" w14:textId="77777777" w:rsidR="005148FD" w:rsidRDefault="005148FD" w:rsidP="005148FD">
      <w:pPr>
        <w:pStyle w:val="a1"/>
        <w:numPr>
          <w:ilvl w:val="0"/>
          <w:numId w:val="0"/>
        </w:numPr>
        <w:ind w:firstLine="896"/>
      </w:pPr>
    </w:p>
    <w:p w14:paraId="039D7D0E" w14:textId="77777777" w:rsidR="005148FD" w:rsidRPr="005148FD" w:rsidRDefault="005148FD" w:rsidP="005148FD">
      <w:pPr>
        <w:pStyle w:val="a1"/>
        <w:numPr>
          <w:ilvl w:val="0"/>
          <w:numId w:val="0"/>
        </w:numPr>
        <w:jc w:val="center"/>
        <w:rPr>
          <w:b/>
          <w:bCs/>
        </w:rPr>
      </w:pPr>
      <w:r>
        <w:rPr>
          <w:b/>
          <w:bCs/>
        </w:rPr>
        <w:t>Ш</w:t>
      </w:r>
      <w:r w:rsidRPr="005148FD">
        <w:rPr>
          <w:b/>
          <w:bCs/>
        </w:rPr>
        <w:t>аблоны оформления библиографического списка</w:t>
      </w:r>
    </w:p>
    <w:sdt>
      <w:sdtPr>
        <w:alias w:val="КНИГА ОДНОГО – ТРЕХ АВТОРОВ"/>
        <w:tag w:val="КНИГА ОДНОГО АВТОРА"/>
        <w:id w:val="1515642458"/>
        <w:placeholder>
          <w:docPart w:val="C6D725C84CDD4F81A6D4FAEBF2199806"/>
        </w:placeholder>
        <w:showingPlcHdr/>
        <w:comboBox>
          <w:listItem w:displayText="Осин, А. В. Мультимедиа в образовании: контекст информатизации / А. В. Осин. — М. : Издательский сервис, 2004. — 320 с." w:value="Осин, А. В. Мультимедиа в образовании: контекст информатизации / А. В. Осин. — М. : Издательский сервис, 2004. — 320 с."/>
          <w:listItem w:displayText="Туманов, В. Е. Основы проектирования реляционных баз данных: учебное пособие / В. Е. Туманов; Интернет-Ун-т Информ. Технологий. — М., 2011. — 420 с." w:value="Туманов, В. Е. Основы проектирования реляционных баз данных: учебное пособие / В. Е. Туманов; Интернет-Ун-т Информ. Технологий. — М., 2011. — 420 с."/>
          <w:listItem w:displayText="Игнатьев, С. В. Принципы экономико-финансовой деятельности нефтегазовых компаний : учеб. пособие / С. В. Игнатьев, И. А. Мешков, — М. : МГИМО, 2017. — 114 с." w:value="Игнатьев, С. В. Принципы экономико-финансовой деятельности нефтегазовых компаний : учеб. пособие / С. В. Игнатьев, И. А. Мешков, — М. : МГИМО, 2017. — 114 с."/>
          <w:listItem w:displayText="Варламова, Л. Н. Управление документацией : англо-русский аннотированный словарь стандартизированной терминологии / Л. Н. Варламова, Л. С. Баюн, К. А. Бастрикова. — М. : Спутник, 2017. — 398 с." w:value="Варламова, Л. Н. Управление документацией : англо-русский аннотированный словарь стандартизированной терминологии / Л. Н. Варламова, Л. С. Баюн, К. А. Бастрикова. — М. : Спутник, 2017. — 398 с."/>
        </w:comboBox>
      </w:sdtPr>
      <w:sdtContent>
        <w:p w14:paraId="4BD32454" w14:textId="77777777" w:rsidR="005148FD" w:rsidRPr="002876BB" w:rsidRDefault="00205D0D" w:rsidP="002876BB">
          <w:pPr>
            <w:pStyle w:val="a1"/>
            <w:numPr>
              <w:ilvl w:val="0"/>
              <w:numId w:val="47"/>
            </w:numPr>
          </w:pPr>
          <w:r w:rsidRPr="002876BB">
            <w:rPr>
              <w:highlight w:val="lightGray"/>
            </w:rPr>
            <w:t>Выберите примерный шаблон для книги 1</w:t>
          </w:r>
          <w:r w:rsidR="006E7875" w:rsidRPr="002876BB">
            <w:rPr>
              <w:highlight w:val="lightGray"/>
            </w:rPr>
            <w:t>–3</w:t>
          </w:r>
          <w:r w:rsidRPr="002876BB">
            <w:rPr>
              <w:highlight w:val="lightGray"/>
            </w:rPr>
            <w:t xml:space="preserve"> автор</w:t>
          </w:r>
          <w:r w:rsidR="006E7875" w:rsidRPr="002876BB">
            <w:rPr>
              <w:highlight w:val="lightGray"/>
            </w:rPr>
            <w:t>ов</w:t>
          </w:r>
        </w:p>
      </w:sdtContent>
    </w:sdt>
    <w:sdt>
      <w:sdtPr>
        <w:alias w:val="КНИГА ЧЕТЫРЕХ АВТОРОВ"/>
        <w:tag w:val="КНИГА ЧЕТЫРЕХ АВТОРОВ"/>
        <w:id w:val="-689293346"/>
        <w:placeholder>
          <w:docPart w:val="1421DEF60AA6437E8D0833F36E759F47"/>
        </w:placeholder>
        <w:showingPlcHdr/>
        <w:comboBox>
          <w:listItem w:displayText="Управленческий учет и контроль строительных материалов и конструкций : монография / В. В. Говдя, Ж. В. Дегальцева, С. В. Чужинов, С. А. Шулепина. — Краснодар : КубГАУ, 2017. — 149 с." w:value="Управленческий учет и контроль строительных материалов и конструкций : монография / В. В. Говдя, Ж. В. Дегальцева, С. В. Чужинов, С. А. Шулепина. — Краснодар : КубГАУ, 2017. — 149 с."/>
        </w:comboBox>
      </w:sdtPr>
      <w:sdtContent>
        <w:p w14:paraId="7E2584BA" w14:textId="77777777" w:rsidR="005148FD" w:rsidRPr="002876BB" w:rsidRDefault="005148FD" w:rsidP="002876BB">
          <w:pPr>
            <w:pStyle w:val="a1"/>
          </w:pPr>
          <w:r w:rsidRPr="002876BB">
            <w:rPr>
              <w:highlight w:val="lightGray"/>
            </w:rPr>
            <w:t>Выберите примерный шаблон для книги 4 авторов</w:t>
          </w:r>
        </w:p>
      </w:sdtContent>
    </w:sdt>
    <w:p w14:paraId="0061C817" w14:textId="77777777" w:rsidR="005148FD" w:rsidRPr="002876BB" w:rsidRDefault="00000000" w:rsidP="002876BB">
      <w:pPr>
        <w:pStyle w:val="a1"/>
      </w:pPr>
      <w:sdt>
        <w:sdtPr>
          <w:alias w:val="КНИГИ ПЯТИ И БОЛЕЕ АВТОРОВ"/>
          <w:tag w:val="КНИГИ ПЯТИ И БОЛЕЕ АВТОРОВ"/>
          <w:id w:val="-1586221259"/>
          <w:placeholder>
            <w:docPart w:val="918B8333B6C441D38990658A0E5B2B30"/>
          </w:placeholder>
          <w:showingPlcHdr/>
          <w:comboBox>
            <w:listItem w:displayText="Распределенные интеллектуальные информационные системы и среды : монография / А. Н. Швецов, А. А. Суконщиков, Д. В. Кочкин [и др.]. — Курск : Университетская книга, 2017. — 196 с." w:value="Распределенные интеллектуальные информационные системы и среды : монография / А. Н. Швецов, А. А. Суконщиков, Д. В. Кочкин [и др.]. — Курск : Университетская книга, 2017. — 196 с."/>
          </w:comboBox>
        </w:sdtPr>
        <w:sdtContent>
          <w:r w:rsidR="005148FD" w:rsidRPr="002876BB">
            <w:rPr>
              <w:highlight w:val="lightGray"/>
            </w:rPr>
            <w:t>Выберите примерный шаблон для книги 5 и более</w:t>
          </w:r>
          <w:r w:rsidR="005148FD" w:rsidRPr="002876BB">
            <w:t xml:space="preserve"> </w:t>
          </w:r>
          <w:r w:rsidR="005148FD" w:rsidRPr="002876BB">
            <w:rPr>
              <w:highlight w:val="lightGray"/>
            </w:rPr>
            <w:t>авторов</w:t>
          </w:r>
        </w:sdtContent>
      </w:sdt>
    </w:p>
    <w:sdt>
      <w:sdtPr>
        <w:alias w:val="ОПИСАНИЕ КНИГИ ПОД НАЗВАНИЕМ"/>
        <w:tag w:val="ОПИСАНИЕ КНИГИ ПОД НАЗВАНИЕМ"/>
        <w:id w:val="-2075495592"/>
        <w:placeholder>
          <w:docPart w:val="CAAFB058958C41DDA0AF20360FDB1B38"/>
        </w:placeholder>
        <w:showingPlcHdr/>
        <w:comboBox>
          <w:listItem w:displayText="Управленческий учет и контроль строительных материалов и конструкций / под общей редакцией В. В. Говдя ; Министерство сельского хозяйства Российской Федерации, Кубанский государственный аграрный университет. — Краснодар : КубГАУ, 2017. — 149 с." w:value="Управленческий учет и контроль строительных материалов и конструкций / под общей редакцией В. В. Говдя ; Министерство сельского хозяйства Российской Федерации, Кубанский государственный аграрный университет. — Краснодар : КубГАУ, 2017. — 149 с."/>
        </w:comboBox>
      </w:sdtPr>
      <w:sdtContent>
        <w:p w14:paraId="4245B8DA" w14:textId="77777777" w:rsidR="000B2A81" w:rsidRPr="002876BB" w:rsidRDefault="00DE240C" w:rsidP="002876BB">
          <w:pPr>
            <w:pStyle w:val="a1"/>
          </w:pPr>
          <w:r w:rsidRPr="002876BB">
            <w:rPr>
              <w:highlight w:val="lightGray"/>
            </w:rPr>
            <w:t xml:space="preserve">Выберите примерный шаблон для </w:t>
          </w:r>
          <w:r w:rsidR="009F46EC" w:rsidRPr="002876BB">
            <w:rPr>
              <w:highlight w:val="lightGray"/>
            </w:rPr>
            <w:t>книги</w:t>
          </w:r>
          <w:r w:rsidRPr="002876BB">
            <w:rPr>
              <w:highlight w:val="lightGray"/>
            </w:rPr>
            <w:t xml:space="preserve"> </w:t>
          </w:r>
          <w:r w:rsidR="009F46EC" w:rsidRPr="002876BB">
            <w:rPr>
              <w:highlight w:val="lightGray"/>
            </w:rPr>
            <w:t>с указанием редактора</w:t>
          </w:r>
          <w:r w:rsidR="00971EA3" w:rsidRPr="002876BB">
            <w:rPr>
              <w:highlight w:val="lightGray"/>
            </w:rPr>
            <w:t xml:space="preserve"> и издающей организации</w:t>
          </w:r>
          <w:r w:rsidRPr="002876BB">
            <w:rPr>
              <w:highlight w:val="lightGray"/>
            </w:rPr>
            <w:t>.</w:t>
          </w:r>
        </w:p>
      </w:sdtContent>
    </w:sdt>
    <w:sdt>
      <w:sdtPr>
        <w:alias w:val="КНИГА, ИМЕЮЩАЯ ДВА МЕСТА ИЗДАНИЯ"/>
        <w:id w:val="469629835"/>
        <w:placeholder>
          <w:docPart w:val="F9CD5CB36F71419299DBA5C129758283"/>
        </w:placeholder>
        <w:showingPlcHdr/>
        <w:comboBox>
          <w:listItem w:displayText="Странные истории : перевод с английского И. Гуровой [и др.]. — М.; Тверь : Мартин, 2017. — 381 с." w:value="Странные истории : перевод с английского И. Гуровой [и др.]. — М.; Тверь : Мартин, 2017. — 381 с."/>
        </w:comboBox>
      </w:sdtPr>
      <w:sdtContent>
        <w:p w14:paraId="07D15A44" w14:textId="77777777" w:rsidR="001F02FE" w:rsidRPr="002876BB" w:rsidRDefault="001F02FE" w:rsidP="002876BB">
          <w:pPr>
            <w:pStyle w:val="a1"/>
          </w:pPr>
          <w:r w:rsidRPr="002876BB">
            <w:rPr>
              <w:highlight w:val="lightGray"/>
            </w:rPr>
            <w:t>Выберите примерный шаблон для книги, имевшей два места издания.</w:t>
          </w:r>
        </w:p>
      </w:sdtContent>
    </w:sdt>
    <w:sdt>
      <w:sdtPr>
        <w:alias w:val="ОПИСАНИЕ ОДНОГО ТОМА"/>
        <w:id w:val="720409108"/>
        <w:placeholder>
          <w:docPart w:val="7B644264C1A2484992DDF8F0CFD36F12"/>
        </w:placeholder>
        <w:showingPlcHdr/>
        <w:comboBox>
          <w:listItem w:displayText="Локк, Дж. Опыт о веротерпимости / Дж. Локк // Собр. соч. : в 3 т. — М., 2001. — T. 3. — С. 66–90." w:value="Локк, Дж. Опыт о веротерпимости / Дж. Локк // Собр. соч. : в 3 т. — М., 2001. — T. 3. — С. 66–90."/>
        </w:comboBox>
      </w:sdtPr>
      <w:sdtContent>
        <w:p w14:paraId="0580A71E" w14:textId="77777777" w:rsidR="001F02FE" w:rsidRPr="002876BB" w:rsidRDefault="001F02FE" w:rsidP="002876BB">
          <w:pPr>
            <w:pStyle w:val="a1"/>
          </w:pPr>
          <w:r w:rsidRPr="002876BB">
            <w:rPr>
              <w:highlight w:val="lightGray"/>
            </w:rPr>
            <w:t>Выберите примерный шаблон описания одного тома из собрания сочинений.</w:t>
          </w:r>
        </w:p>
      </w:sdtContent>
    </w:sdt>
    <w:p w14:paraId="3397D728" w14:textId="77777777" w:rsidR="00B55460" w:rsidRPr="002876BB" w:rsidRDefault="00000000" w:rsidP="002876BB">
      <w:pPr>
        <w:pStyle w:val="a1"/>
      </w:pPr>
      <w:sdt>
        <w:sdtPr>
          <w:alias w:val="ОПИСАНИЕ СТАТЬИ ИЗ СБОРНИКА"/>
          <w:tag w:val="ОПИСАНИЕ ГОСТ"/>
          <w:id w:val="784001774"/>
          <w:placeholder>
            <w:docPart w:val="665A415972AF4E60B639A98DADE91420"/>
          </w:placeholder>
          <w:showingPlcHdr/>
          <w:comboBox>
            <w:listItem w:displayText="Двинянинова, Г. С. Комплимент: Коммуникативный статус или стратегия в дискурсе / Г. С. Двинянинова // Социальная власть языка: сб. ст. — Воронеж, 2001. — С. 101-106." w:value="Двинянинова, Г. С. Комплимент: Коммуникативный статус или стратегия в дискурсе / Г. С. Двинянинова // Социальная власть языка: сб. ст. — Воронеж, 2001. — С. 101-106."/>
            <w:listItem w:displayText="Трофимова, Т. А. Оптимизация физических свойств черноземов в агроэкосистемах / Т. А. Трофимова // Агроэкологический вестник. — Воронеж, 2017. — Вып. 8, ч. 2. — С. 82–89." w:value="Трофимова, Т. А. Оптимизация физических свойств черноземов в агроэкосистемах / Т. А. Трофимова // Агроэкологический вестник. — Воронеж, 2017. — Вып. 8, ч. 2. — С. 82–89."/>
            <w:listItem w:displayText="Расследование преступлений : проблемы и пути их решения : сборник научнопрактических трудов / Академия Следственного комитета Российской Федерации ; редколлегия: А. И. Бастрыкин [и др.]. — М. : ЮНИТИ-ДАНА, 2016. — Вып. 211. — С. 117 –126." w:value="Расследование преступлений : проблемы и пути их решения : сборник научнопрактических трудов / Академия Следственного комитета Российской Федерации ; редколлегия: А. И. Бастрыкин [и др.]. — М. : ЮНИТИ-ДАНА, 2016. — Вып. 211. — С. 117 –126."/>
          </w:comboBox>
        </w:sdtPr>
        <w:sdtContent>
          <w:r w:rsidR="00B55460" w:rsidRPr="002876BB">
            <w:rPr>
              <w:highlight w:val="lightGray"/>
            </w:rPr>
            <w:t>Выберите примерный шаблон описания статьи из сборника, имеющего название.</w:t>
          </w:r>
        </w:sdtContent>
      </w:sdt>
    </w:p>
    <w:p w14:paraId="6325E847" w14:textId="77777777" w:rsidR="00B55460" w:rsidRPr="002876BB" w:rsidRDefault="00000000" w:rsidP="002876BB">
      <w:pPr>
        <w:pStyle w:val="a1"/>
      </w:pPr>
      <w:sdt>
        <w:sdtPr>
          <w:alias w:val="ОПИСАНИЕ СТАТЬИ ИЗ СБОРНИКА"/>
          <w:id w:val="-1303852397"/>
          <w:placeholder>
            <w:docPart w:val="7A0F8CBE108F4113B10178F5F10AC195"/>
          </w:placeholder>
          <w:showingPlcHdr/>
          <w:comboBox>
            <w:listItem w:displayText="Иванов, А. И. Название статьи / А. И. Иванов // Сб. тр. ЛМИ. Сер. 9. — 2005. — С. 292–299." w:value="Иванов, А. И. Название статьи / А. И. Иванов // Сб. тр. ЛМИ. Сер. 9. — 2005. — С. 292–299."/>
            <w:listItem w:displayText="Иванов, А. И. Название статьи / А. И. Иванов // Сб. науч. тр. / Моск. гос. пед. ин-т. — 2005. — Вып. 18. — С. 33–44." w:value="Иванов, А. И. Название статьи / А. И. Иванов // Сб. науч. тр. / Моск. гос. пед. ин-т. — 2005. — Вып. 18. — С. 33–44."/>
            <w:listItem w:displayText="Иванов, А. И. Название статьи / А. И. Иванов // Тр. / Рос. гос. б-ка (РГБ). — 2005. — Т. 8, вып. 4. — С. 283–312." w:value="Иванов, А. И. Название статьи / А. И. Иванов // Тр. / Рос. гос. б-ка (РГБ). — 2005. — Т. 8, вып. 4. — С. 283–312."/>
          </w:comboBox>
        </w:sdtPr>
        <w:sdtContent>
          <w:r w:rsidR="00B55460" w:rsidRPr="002876BB">
            <w:rPr>
              <w:highlight w:val="lightGray"/>
            </w:rPr>
            <w:t xml:space="preserve">Выберите примерный шаблон описания </w:t>
          </w:r>
          <w:r w:rsidR="001F4BAD" w:rsidRPr="002876BB">
            <w:rPr>
              <w:highlight w:val="lightGray"/>
            </w:rPr>
            <w:t>статьи из сборника, не имеющего названия</w:t>
          </w:r>
          <w:r w:rsidR="00B55460" w:rsidRPr="002876BB">
            <w:rPr>
              <w:highlight w:val="lightGray"/>
            </w:rPr>
            <w:t>.</w:t>
          </w:r>
        </w:sdtContent>
      </w:sdt>
    </w:p>
    <w:p w14:paraId="404CE853" w14:textId="77777777" w:rsidR="001F4BAD" w:rsidRPr="002876BB" w:rsidRDefault="00000000" w:rsidP="002876BB">
      <w:pPr>
        <w:pStyle w:val="a1"/>
      </w:pPr>
      <w:sdt>
        <w:sdtPr>
          <w:alias w:val="ОПИСАНИЕ СТАТЬИ"/>
          <w:id w:val="-1275479276"/>
          <w:placeholder>
            <w:docPart w:val="AC2CCDF6AD834F379B26E1712BF7FC7A"/>
          </w:placeholder>
          <w:showingPlcHdr/>
          <w:comboBox>
            <w:listItem w:displayText="Гусев, А. И. Синтез оптимального измерителя средней частоты протяженного сигнала / А. И. Гусев, С. И. Зиатдинов, Л. А. Осипов // Изв. вузов. Сер. Приборостроение. — 2003. — Т. 46, № 12. — С. 11–16." w:value="Гусев, А. И. Синтез оптимального измерителя средней частоты протяженного сигнала / А. И. Гусев, С. И. Зиатдинов, Л. А. Осипов // Изв. вузов. Сер. Приборостроение. — 2003. — Т. 46, № 12. — С. 11–16."/>
            <w:listItem w:displayText="Плаксин, В. Н. Он «Быть по сему» воплотил в жизнь / В. Н. Плаксин, К. Е. Стекольников // Коммуна. — 2017. — 25 апреля." w:value="Плаксин, В. Н. Он «Быть по сему» воплотил в жизнь / В. Н. Плаксин, К. Е. Стекольников // Коммуна. — 2017. — 25 апреля."/>
          </w:comboBox>
        </w:sdtPr>
        <w:sdtContent>
          <w:r w:rsidR="001F4BAD" w:rsidRPr="002876BB">
            <w:rPr>
              <w:highlight w:val="lightGray"/>
            </w:rPr>
            <w:t>Выберите примерный шаблон описания статьи из журнала/газеты.</w:t>
          </w:r>
        </w:sdtContent>
      </w:sdt>
    </w:p>
    <w:p w14:paraId="61798DA5" w14:textId="77777777" w:rsidR="00AB104C" w:rsidRPr="002876BB" w:rsidRDefault="00000000" w:rsidP="002876BB">
      <w:pPr>
        <w:pStyle w:val="a1"/>
      </w:pPr>
      <w:sdt>
        <w:sdtPr>
          <w:alias w:val="ОПИСАНИЕ ПАТЕНТНЫХ ДОКУМЕНТОВ"/>
          <w:id w:val="796641895"/>
          <w:placeholder>
            <w:docPart w:val="E518855B08E641DBBCB1787D6964AECB"/>
          </w:placeholder>
          <w:showingPlcHdr/>
          <w:comboBox>
            <w:listItem w:displayText="А. с. 1007970 СССР, МКИ3В25 15/00. Устройство для захвата неориентированных деталей типа валов / В. С. Ваулин, В. Г. Кемайкин (СССР). № 3360585 // Открытия. Изобретения. — 1983. — № 12. — 2 с." w:value="А. с. 1007970 СССР, МКИ3В25 15/00. Устройство для захвата неориентированных деталей типа валов / В. С. Ваулин, В. Г. Кемайкин (СССР). № 3360585 // Открытия. Изобретения. — 1983. — № 12. — 2 с."/>
            <w:listItem w:displayText="Патент № 2638963 Российская Федерация, МПК C08L 95/00, C04B 26/26. Концентрированное полимербитумное вяжущее для «сухого» ввода и способ его получения / Белкин С. Г., Дьяченко А. У. — 2007. — 7 с." w:value="Патент № 2638963 Российская Федерация, МПК C08L 95/00, C04B 26/26. Концентрированное полимербитумное вяжущее для «сухого» ввода и способ его получения / Белкин С. Г., Дьяченко А. У. — 2007. — 7 с."/>
          </w:comboBox>
        </w:sdtPr>
        <w:sdtContent>
          <w:r w:rsidR="00AB104C" w:rsidRPr="002876BB">
            <w:rPr>
              <w:highlight w:val="lightGray"/>
            </w:rPr>
            <w:t>Выберите примерный шаблон описания патентных документов.</w:t>
          </w:r>
        </w:sdtContent>
      </w:sdt>
    </w:p>
    <w:p w14:paraId="0F3BD673" w14:textId="77777777" w:rsidR="00443995" w:rsidRPr="002876BB" w:rsidRDefault="00000000" w:rsidP="002876BB">
      <w:pPr>
        <w:pStyle w:val="a1"/>
      </w:pPr>
      <w:sdt>
        <w:sdtPr>
          <w:alias w:val="ОПИСАНИЕ ДИССЕРТАЦИОННЫХ РАБОТ"/>
          <w:id w:val="85670311"/>
          <w:placeholder>
            <w:docPart w:val="535DDB49D7CA43489960404FE4F925B5"/>
          </w:placeholder>
          <w:showingPlcHdr/>
          <w:comboBox>
            <w:listItem w:displayText="Гусев, А. И. Повышение помехоустойчивости системы автоматического измерения дальности в условиях нестационарных помех : автореф. дис. … канд. хим. наук : 19.05.2006 / Гусев Александр Игоревич. — СПб., 2006. — 18 с." w:value="Гусев, А. И. Повышение помехоустойчивости системы автоматического измерения дальности в условиях нестационарных помех : автореф. дис. … канд. хим. наук : 19.05.2006 / Гусев Александр Игоревич. — СПб., 2006. — 18 с."/>
            <w:listItem w:displayText="Гусев, А. И. Повышение помехоустойчивости системы автоматического измерения дальности в условиях нестационарных помех : дис. … канд. хим. наук : защищена 20.06.2006 : утв. 25.11.2006 / Гусев Александр Игоревич. — СПб., 2006. — 112 с." w:value="Гусев, А. И. Повышение помехоустойчивости системы автоматического измерения дальности в условиях нестационарных помех : дис. … канд. хим. наук : защищена 20.06.2006 : утв. 25.11.2006 / Гусев Александр Игоревич. — СПб., 2006. — 112 с."/>
          </w:comboBox>
        </w:sdtPr>
        <w:sdtContent>
          <w:r w:rsidR="00443995" w:rsidRPr="002876BB">
            <w:rPr>
              <w:highlight w:val="lightGray"/>
            </w:rPr>
            <w:t>Выберите примерный шаблон описания автореферата диссертации и диссертации.</w:t>
          </w:r>
        </w:sdtContent>
      </w:sdt>
    </w:p>
    <w:p w14:paraId="059EB5A6" w14:textId="77777777" w:rsidR="00443995" w:rsidRPr="002876BB" w:rsidRDefault="00000000" w:rsidP="002876BB">
      <w:pPr>
        <w:pStyle w:val="a1"/>
      </w:pPr>
      <w:sdt>
        <w:sdtPr>
          <w:alias w:val="ОПИСАНИЕ ГОСТ"/>
          <w:tag w:val="ОПИСАНИЕ ГОСТ"/>
          <w:id w:val="931243506"/>
          <w:placeholder>
            <w:docPart w:val="26885FA9DEAF4F81870ADD3356870F5D"/>
          </w:placeholder>
          <w:showingPlcHdr/>
          <w:comboBox>
            <w:listItem w:displayText="ГОСТ 8.457-2015. Государственная система обеспечения единства измерений Государственная поверочная схема для средств измерений удельной электрической проводимости жидкостей. — М. : Стандартинформ, 2019. — 6 с." w:value="ГОСТ 8.457-2015. Государственная система обеспечения единства измерений Государственная поверочная схема для средств измерений удельной электрической проводимости жидкостей. — М. : Стандартинформ, 2019. — 6 с."/>
          </w:comboBox>
        </w:sdtPr>
        <w:sdtContent>
          <w:r w:rsidR="00443995" w:rsidRPr="002876BB">
            <w:rPr>
              <w:highlight w:val="lightGray"/>
            </w:rPr>
            <w:t>Выберите примерный шаблон описания ГОСТ.</w:t>
          </w:r>
        </w:sdtContent>
      </w:sdt>
    </w:p>
    <w:p w14:paraId="34AB59CD" w14:textId="77777777" w:rsidR="00443995" w:rsidRPr="002876BB" w:rsidRDefault="00000000" w:rsidP="002876BB">
      <w:pPr>
        <w:pStyle w:val="a1"/>
      </w:pPr>
      <w:sdt>
        <w:sdtPr>
          <w:alias w:val="ОПИСАНИЕ НАУЧНОЙ РАБОТЫ"/>
          <w:id w:val="-1605335326"/>
          <w:placeholder>
            <w:docPart w:val="2B46A63FA83A47A18010445E966664A9"/>
          </w:placeholder>
          <w:showingPlcHdr/>
          <w:comboBox>
            <w:listItem w:displayText="Проведение испытания теплотехнических свойств камеры КХС-2 — 12-ВЗ: отчет о НИР (промежуточ.) / Всесоюз. заоч. ин-т пищ. пром. (ВЗИПП) ; рук. В. М. Шавра ; № ГР 80057138. — Инв. № Б119699. — М., 2004. — 90 с." w:value="Проведение испытания теплотехнических свойств камеры КХС-2 — 12-ВЗ: отчет о НИР (промежуточ.) / Всесоюз. заоч. ин-т пищ. пром. (ВЗИПП) ; рук. В. М. Шавра ; № ГР 80057138. — Инв. № Б119699. — М., 2004. — 90 с."/>
            <w:listItem w:displayText="Лабынцев, Н. Т. Профессионально-общественная аккредитация / Н. Т. Лабынцев, Е. А. Шароватова ; Ростовский государственный экономический университет (РИНХ). — Ростов-на-Дону, 2017. — 305 с. — Деп. в ВИНИТИ РАН 10.01.2017 № 1-В2017." w:value="Лабынцев, Н. Т. Профессионально-общественная аккредитация / Н. Т. Лабынцев, Е. А. Шароватова ; Ростовский государственный экономический университет (РИНХ). — Ростов-на-Дону, 2017. — 305 с. — Деп. в ВИНИТИ РАН 10.01.2017 № 1-В2017."/>
          </w:comboBox>
        </w:sdtPr>
        <w:sdtContent>
          <w:r w:rsidR="00443995" w:rsidRPr="002876BB">
            <w:rPr>
              <w:highlight w:val="lightGray"/>
            </w:rPr>
            <w:t>Выберите примерный шаблон описания научной работы.</w:t>
          </w:r>
        </w:sdtContent>
      </w:sdt>
    </w:p>
    <w:p w14:paraId="2CA0E5AA" w14:textId="77777777" w:rsidR="00443995" w:rsidRPr="002876BB" w:rsidRDefault="00000000" w:rsidP="002876BB">
      <w:pPr>
        <w:pStyle w:val="a1"/>
      </w:pPr>
      <w:sdt>
        <w:sdtPr>
          <w:alias w:val="ОПИСАНИЕ МАТЕРИАЛОВ КОНФЕРЕНЦИЙ"/>
          <w:id w:val="-439146173"/>
          <w:placeholder>
            <w:docPart w:val="F675BEA6B474446BA8E8D5F18844807B"/>
          </w:placeholder>
          <w:showingPlcHdr/>
          <w:comboBox>
            <w:listItem w:displayText="Бочаров, А. А. Моделирование искусственных нейронных сетей в пакете Matlab / А. А. Бочаров // Сб. докл. Шестой научной сессии аспирантов и соискателей ГУАП, посвященной Всемирному дню космонавтики / ГУАП. — СПб. — 2003." w:value="Бочаров, А. А. Моделирование искусственных нейронных сетей в пакете Matlab / А. А. Бочаров // Сб. докл. Шестой научной сессии аспирантов и соискателей ГУАП, посвященной Всемирному дню космонавтики / ГУАП. — СПб. — 2003."/>
          </w:comboBox>
        </w:sdtPr>
        <w:sdtContent>
          <w:r w:rsidR="00443995" w:rsidRPr="002876BB">
            <w:rPr>
              <w:highlight w:val="lightGray"/>
            </w:rPr>
            <w:t>Выберите примерный шаблон описания материалов совещаний и конференций.</w:t>
          </w:r>
        </w:sdtContent>
      </w:sdt>
    </w:p>
    <w:p w14:paraId="33977C95" w14:textId="77777777" w:rsidR="00443995" w:rsidRPr="002876BB" w:rsidRDefault="00000000" w:rsidP="002876BB">
      <w:pPr>
        <w:pStyle w:val="a1"/>
      </w:pPr>
      <w:sdt>
        <w:sdtPr>
          <w:alias w:val="ОПИСАНИЕ ЭЛЕКТРОННОГО РЕСУРСА"/>
          <w:tag w:val="ОПИСАНИЕ ЭЛЕКТРОННОГО РЕСУРСА"/>
          <w:id w:val="-2027617651"/>
          <w:placeholder>
            <w:docPart w:val="0A36DF2ADF39450BAF75D17DD33F7EE6"/>
          </w:placeholder>
          <w:showingPlcHdr/>
          <w:comboBox>
            <w:listItem w:displayText="Yandex: интерактив. учеб. Электрон. дан. и прогр. М. : МПром, 1999. 1 электрон. опт. диск (CD-ROM). Загл. с экрана." w:value="Yandex: интерактив. учеб. Электрон. дан. и прогр. М. : МПром, 1999. 1 электрон. опт. диск (CD-ROM). Загл. с экрана."/>
            <w:listItem w:displayText="Инглин, С.П. Обработка массива данных, URL: www.exponenta.ru/systemat/inglin/1/index.asp (дата обращения 11.05.2020)." w:value="Инглин, С.П. Обработка массива данных, URL: www.exponenta.ru/systemat/inglin/1/index.asp (дата обращения 11.05.2020)."/>
            <w:listItem w:displayText="Битрикс: Управление сайтом, URL: http://www.bitrixsoft.ru (дата обращения 11.05.2020)." w:value="Битрикс: Управление сайтом, URL: http://www.bitrixsoft.ru (дата обращения 11.05.2020)."/>
          </w:comboBox>
        </w:sdtPr>
        <w:sdtContent>
          <w:r w:rsidR="00443995" w:rsidRPr="002876BB">
            <w:rPr>
              <w:highlight w:val="lightGray"/>
            </w:rPr>
            <w:t>Выберите примерный шаблон описания электронных ресурсов.</w:t>
          </w:r>
        </w:sdtContent>
      </w:sdt>
    </w:p>
    <w:sdt>
      <w:sdtPr>
        <w:alias w:val="ОПИСАНИЕ КАТАЛОГА"/>
        <w:id w:val="1117948251"/>
        <w:placeholder>
          <w:docPart w:val="EDBB1CBD0997497C888A056F1FAAB135"/>
        </w:placeholder>
        <w:showingPlcHdr/>
        <w:comboBox>
          <w:listItem w:displayText="Подъемник электрический промышленный ПП 122 А: листок-каталог: разработчик и изготовитель Моск. з-д электрич. изделий. — М., 2005. — 5 c." w:value="Подъемник электрический промышленный ПП 122 А: листок-каталог: разработчик и изготовитель Моск. з-д электрич. изделий. — М., 2005. — 5 c."/>
        </w:comboBox>
      </w:sdtPr>
      <w:sdtContent>
        <w:p w14:paraId="55932117" w14:textId="77777777" w:rsidR="00B55460" w:rsidRPr="002876BB" w:rsidRDefault="00B55460" w:rsidP="002876BB">
          <w:pPr>
            <w:pStyle w:val="a1"/>
          </w:pPr>
          <w:r w:rsidRPr="002876BB">
            <w:rPr>
              <w:highlight w:val="lightGray"/>
            </w:rPr>
            <w:t>Выберите примерный шаблон описания промышленного каталога.</w:t>
          </w:r>
        </w:p>
      </w:sdtContent>
    </w:sdt>
    <w:sdt>
      <w:sdtPr>
        <w:alias w:val="ОПИСАНИЕ ПРАВИЛ И ЗАКОНОДАТЕЛЬНЫХ МАТЕРИАЛОВ "/>
        <w:id w:val="-1599392937"/>
        <w:placeholder>
          <w:docPart w:val="353332C0055E46079DE2E021B2E326A4"/>
        </w:placeholder>
        <w:showingPlcHdr/>
        <w:comboBox>
          <w:listItem w:displayText="Правила безопасности при обслуживании гидротехнических сооружений и гидромеханического оборудования энергоснабжающих организаций: РД 153-34.0-03.205. — 2001. — М.: ЭНАС, 2001. — 158 с." w:value="Правила безопасности при обслуживании гидротехнических сооружений и гидромеханического оборудования энергоснабжающих организаций: РД 153-34.0-03.205. — 2001. — М.: ЭНАС, 2001. — 158 с."/>
          <w:listItem w:displayText="Российская Федерация. Законы. О воинской обязанности и военной службе: федер. закон. — 4-е изд. — М.: Ось-89, 2001. — 46 с." w:value="Российская Федерация. Законы. О воинской обязанности и военной службе: федер. закон. — 4-е изд. — М.: Ось-89, 2001. — 46 с."/>
          <w:listItem w:displayText="Российская Федерация. Законы. Семейный кодекс Российской Федерации. — СПб.: Victory : Стаун-кантри, 2001. — 94 с." w:value="Российская Федерация. Законы. Семейный кодекс Российской Федерации. — СПб.: Victory : Стаун-кантри, 2001. — 94 с."/>
        </w:comboBox>
      </w:sdtPr>
      <w:sdtContent>
        <w:p w14:paraId="08695BB5" w14:textId="77777777" w:rsidR="00B55460" w:rsidRPr="002876BB" w:rsidRDefault="00B55460" w:rsidP="002876BB">
          <w:pPr>
            <w:pStyle w:val="a1"/>
          </w:pPr>
          <w:r w:rsidRPr="002876BB">
            <w:rPr>
              <w:highlight w:val="lightGray"/>
            </w:rPr>
            <w:t>Выберите примерный шаблон описания правил и законодательных материалов.</w:t>
          </w:r>
        </w:p>
      </w:sdtContent>
    </w:sdt>
    <w:p w14:paraId="4CEFD4E4" w14:textId="77777777" w:rsidR="001F4BAD" w:rsidRPr="002876BB" w:rsidRDefault="00000000" w:rsidP="002876BB">
      <w:pPr>
        <w:pStyle w:val="a1"/>
      </w:pPr>
      <w:sdt>
        <w:sdtPr>
          <w:alias w:val="ОПИСАНИЕ ИНОСТРАННОГО ИСТОЧНИКА"/>
          <w:id w:val="-935135213"/>
          <w:placeholder>
            <w:docPart w:val="09C894301DE54907B7FA285F4F3A6C79"/>
          </w:placeholder>
          <w:showingPlcHdr/>
          <w:comboBox>
            <w:listItem w:displayText="Flanaut, J. Les elements des terres rares / J. Flanaut. — P.: Masson, 2005. — 165 p." w:value="Flanaut, J. Les elements des terres rares / J. Flanaut. — P.: Masson, 2005. — 165 p."/>
            <w:listItem w:displayText="Experiments in materials science / E. C. Subbarac et al. — N. Y.: Mc Graw-Hill, 2006. — 274 p." w:value="Experiments in materials science / E. C. Subbarac et al. — N. Y.: Mc Graw-Hill, 2006. — 274 p."/>
          </w:comboBox>
        </w:sdtPr>
        <w:sdtContent>
          <w:r w:rsidR="001F4BAD" w:rsidRPr="002876BB">
            <w:rPr>
              <w:highlight w:val="lightGray"/>
            </w:rPr>
            <w:t>Выберите примерный шаблон описания иностранного источника.</w:t>
          </w:r>
        </w:sdtContent>
      </w:sdt>
    </w:p>
    <w:p w14:paraId="27C71A21" w14:textId="77777777" w:rsidR="008A221B" w:rsidRPr="008111E7" w:rsidRDefault="006A466D" w:rsidP="008111E7">
      <w:pPr>
        <w:pStyle w:val="af9"/>
      </w:pPr>
      <w:bookmarkStart w:id="32" w:name="_Toc143608354"/>
      <w:bookmarkStart w:id="33" w:name="_Toc144220526"/>
      <w:r w:rsidRPr="008111E7">
        <w:lastRenderedPageBreak/>
        <w:t xml:space="preserve">Приложение </w:t>
      </w:r>
      <w:r w:rsidRPr="00104025">
        <w:rPr>
          <w:highlight w:val="lightGray"/>
        </w:rPr>
        <w:t>А</w:t>
      </w:r>
      <w:bookmarkEnd w:id="32"/>
      <w:bookmarkEnd w:id="33"/>
    </w:p>
    <w:p w14:paraId="1C421BAA" w14:textId="77777777" w:rsidR="00EC6012" w:rsidRPr="005F3E53" w:rsidRDefault="00EC6012" w:rsidP="00194715">
      <w:pPr>
        <w:pStyle w:val="aff4"/>
      </w:pPr>
      <w:bookmarkStart w:id="34" w:name="_Toc143608355"/>
      <w:bookmarkStart w:id="35" w:name="_Toc144220527"/>
      <w:r w:rsidRPr="00104025">
        <w:rPr>
          <w:highlight w:val="lightGray"/>
        </w:rPr>
        <w:t>Заголовок приложения</w:t>
      </w:r>
      <w:bookmarkEnd w:id="34"/>
      <w:bookmarkEnd w:id="35"/>
    </w:p>
    <w:p w14:paraId="2F2BFAA9" w14:textId="77777777" w:rsidR="009A6662" w:rsidRPr="005F3E53" w:rsidRDefault="009A6662" w:rsidP="00EB0CC7">
      <w:pPr>
        <w:pStyle w:val="aff2"/>
      </w:pPr>
      <w:r w:rsidRPr="00104025">
        <w:rPr>
          <w:highlight w:val="lightGray"/>
        </w:rPr>
        <w:t>Текст</w:t>
      </w:r>
      <w:r w:rsidR="00EB0CC7">
        <w:rPr>
          <w:highlight w:val="lightGray"/>
        </w:rPr>
        <w:t xml:space="preserve"> приложения</w:t>
      </w:r>
      <w:r w:rsidRPr="00104025">
        <w:rPr>
          <w:highlight w:val="lightGray"/>
        </w:rPr>
        <w:t>.</w:t>
      </w:r>
      <w:r w:rsidRPr="005F3E53">
        <w:t xml:space="preserve"> </w:t>
      </w:r>
    </w:p>
    <w:p w14:paraId="453BFE2F" w14:textId="77777777" w:rsidR="009A6662" w:rsidRPr="005F3E53" w:rsidRDefault="009A6662" w:rsidP="009A6662">
      <w:pPr>
        <w:pStyle w:val="afb"/>
      </w:pPr>
      <w:r w:rsidRPr="005F3E53">
        <w:t xml:space="preserve">Таблица </w:t>
      </w:r>
      <w:r w:rsidR="003F1A61">
        <w:t>А.</w:t>
      </w:r>
      <w:r w:rsidR="001B6A1F" w:rsidRPr="005F3E53">
        <w:t>1</w:t>
      </w:r>
      <w:r w:rsidRPr="005F3E53">
        <w:t xml:space="preserve"> — </w:t>
      </w:r>
      <w:r w:rsidRPr="00104025">
        <w:rPr>
          <w:highlight w:val="lightGray"/>
        </w:rPr>
        <w:t>Название таблицы</w:t>
      </w:r>
    </w:p>
    <w:tbl>
      <w:tblPr>
        <w:tblStyle w:val="af4"/>
        <w:tblW w:w="0" w:type="auto"/>
        <w:tblLook w:val="04A0" w:firstRow="1" w:lastRow="0" w:firstColumn="1" w:lastColumn="0" w:noHBand="0" w:noVBand="1"/>
      </w:tblPr>
      <w:tblGrid>
        <w:gridCol w:w="2336"/>
        <w:gridCol w:w="2336"/>
        <w:gridCol w:w="2336"/>
        <w:gridCol w:w="2337"/>
      </w:tblGrid>
      <w:tr w:rsidR="009A6662" w:rsidRPr="005F3E53" w14:paraId="4687A6DC" w14:textId="77777777" w:rsidTr="009A6662">
        <w:tc>
          <w:tcPr>
            <w:tcW w:w="2336" w:type="dxa"/>
          </w:tcPr>
          <w:p w14:paraId="29933448" w14:textId="77777777" w:rsidR="009A6662" w:rsidRPr="00104025" w:rsidRDefault="009A6662" w:rsidP="003F1A61">
            <w:pPr>
              <w:pStyle w:val="ae"/>
              <w:rPr>
                <w:highlight w:val="lightGray"/>
                <w:lang w:val="ru-RU"/>
              </w:rPr>
            </w:pPr>
            <w:r w:rsidRPr="00104025">
              <w:rPr>
                <w:highlight w:val="lightGray"/>
                <w:lang w:val="ru-RU"/>
              </w:rPr>
              <w:t>Заголовок графы 1</w:t>
            </w:r>
          </w:p>
        </w:tc>
        <w:tc>
          <w:tcPr>
            <w:tcW w:w="2336" w:type="dxa"/>
          </w:tcPr>
          <w:p w14:paraId="0F497484" w14:textId="77777777" w:rsidR="009A6662" w:rsidRPr="00104025" w:rsidRDefault="009A6662" w:rsidP="003F1A61">
            <w:pPr>
              <w:pStyle w:val="ae"/>
              <w:rPr>
                <w:highlight w:val="lightGray"/>
                <w:lang w:val="ru-RU"/>
              </w:rPr>
            </w:pPr>
            <w:r w:rsidRPr="00104025">
              <w:rPr>
                <w:highlight w:val="lightGray"/>
                <w:lang w:val="ru-RU"/>
              </w:rPr>
              <w:t>Заголовок графы 2</w:t>
            </w:r>
          </w:p>
        </w:tc>
        <w:tc>
          <w:tcPr>
            <w:tcW w:w="2336" w:type="dxa"/>
          </w:tcPr>
          <w:p w14:paraId="1007B4F0" w14:textId="77777777" w:rsidR="009A6662" w:rsidRPr="00104025" w:rsidRDefault="009A6662" w:rsidP="003F1A61">
            <w:pPr>
              <w:pStyle w:val="ae"/>
              <w:rPr>
                <w:highlight w:val="lightGray"/>
                <w:lang w:val="ru-RU"/>
              </w:rPr>
            </w:pPr>
            <w:r w:rsidRPr="00104025">
              <w:rPr>
                <w:highlight w:val="lightGray"/>
                <w:lang w:val="ru-RU"/>
              </w:rPr>
              <w:t>Заголовок графы 3</w:t>
            </w:r>
          </w:p>
        </w:tc>
        <w:tc>
          <w:tcPr>
            <w:tcW w:w="2337" w:type="dxa"/>
          </w:tcPr>
          <w:p w14:paraId="12B50B85" w14:textId="77777777" w:rsidR="009A6662" w:rsidRPr="00104025" w:rsidRDefault="009A6662" w:rsidP="003F1A61">
            <w:pPr>
              <w:pStyle w:val="ae"/>
              <w:rPr>
                <w:highlight w:val="lightGray"/>
                <w:lang w:val="ru-RU"/>
              </w:rPr>
            </w:pPr>
            <w:r w:rsidRPr="00104025">
              <w:rPr>
                <w:highlight w:val="lightGray"/>
                <w:lang w:val="ru-RU"/>
              </w:rPr>
              <w:t>Заголовок графы 4</w:t>
            </w:r>
          </w:p>
        </w:tc>
      </w:tr>
      <w:tr w:rsidR="009A6662" w:rsidRPr="005F3E53" w14:paraId="0056105D" w14:textId="77777777" w:rsidTr="009A6662">
        <w:tc>
          <w:tcPr>
            <w:tcW w:w="2336" w:type="dxa"/>
          </w:tcPr>
          <w:p w14:paraId="5D1932F1" w14:textId="77777777" w:rsidR="009A6662" w:rsidRPr="00104025" w:rsidRDefault="009A6662" w:rsidP="003F1A61">
            <w:pPr>
              <w:pStyle w:val="ae"/>
              <w:jc w:val="left"/>
              <w:rPr>
                <w:highlight w:val="lightGray"/>
                <w:lang w:val="ru-RU"/>
              </w:rPr>
            </w:pPr>
            <w:r w:rsidRPr="00104025">
              <w:rPr>
                <w:highlight w:val="lightGray"/>
                <w:lang w:val="ru-RU"/>
              </w:rPr>
              <w:t>Заголовок строки</w:t>
            </w:r>
          </w:p>
        </w:tc>
        <w:tc>
          <w:tcPr>
            <w:tcW w:w="2336" w:type="dxa"/>
          </w:tcPr>
          <w:p w14:paraId="2AC42C68" w14:textId="77777777" w:rsidR="009A6662" w:rsidRPr="00104025" w:rsidRDefault="009A6662" w:rsidP="003F1A61">
            <w:pPr>
              <w:pStyle w:val="ae"/>
              <w:rPr>
                <w:highlight w:val="lightGray"/>
                <w:lang w:val="ru-RU"/>
              </w:rPr>
            </w:pPr>
            <w:r w:rsidRPr="00104025">
              <w:rPr>
                <w:highlight w:val="lightGray"/>
                <w:lang w:val="ru-RU"/>
              </w:rPr>
              <w:t>Текст/Данные</w:t>
            </w:r>
          </w:p>
        </w:tc>
        <w:tc>
          <w:tcPr>
            <w:tcW w:w="2336" w:type="dxa"/>
          </w:tcPr>
          <w:p w14:paraId="42E857FD" w14:textId="77777777" w:rsidR="009A6662" w:rsidRPr="00104025" w:rsidRDefault="009A6662" w:rsidP="003F1A61">
            <w:pPr>
              <w:pStyle w:val="ae"/>
              <w:rPr>
                <w:highlight w:val="lightGray"/>
                <w:lang w:val="ru-RU"/>
              </w:rPr>
            </w:pPr>
            <w:r w:rsidRPr="00104025">
              <w:rPr>
                <w:highlight w:val="lightGray"/>
                <w:lang w:val="ru-RU"/>
              </w:rPr>
              <w:t>Текст/Данные</w:t>
            </w:r>
          </w:p>
        </w:tc>
        <w:tc>
          <w:tcPr>
            <w:tcW w:w="2337" w:type="dxa"/>
          </w:tcPr>
          <w:p w14:paraId="66846651" w14:textId="77777777" w:rsidR="009A6662" w:rsidRPr="00104025" w:rsidRDefault="009A6662" w:rsidP="003F1A61">
            <w:pPr>
              <w:pStyle w:val="ae"/>
              <w:rPr>
                <w:highlight w:val="lightGray"/>
                <w:lang w:val="ru-RU"/>
              </w:rPr>
            </w:pPr>
            <w:r w:rsidRPr="00104025">
              <w:rPr>
                <w:highlight w:val="lightGray"/>
                <w:lang w:val="ru-RU"/>
              </w:rPr>
              <w:t>Текст/Данные</w:t>
            </w:r>
          </w:p>
        </w:tc>
      </w:tr>
      <w:tr w:rsidR="009A6662" w:rsidRPr="005F3E53" w14:paraId="26875DE8" w14:textId="77777777" w:rsidTr="009A6662">
        <w:tc>
          <w:tcPr>
            <w:tcW w:w="2336" w:type="dxa"/>
          </w:tcPr>
          <w:p w14:paraId="00BE7896" w14:textId="77777777" w:rsidR="009A6662" w:rsidRPr="00104025" w:rsidRDefault="009A6662" w:rsidP="003F1A61">
            <w:pPr>
              <w:pStyle w:val="ae"/>
              <w:jc w:val="left"/>
              <w:rPr>
                <w:highlight w:val="lightGray"/>
                <w:lang w:val="ru-RU"/>
              </w:rPr>
            </w:pPr>
            <w:r w:rsidRPr="00104025">
              <w:rPr>
                <w:highlight w:val="lightGray"/>
                <w:lang w:val="ru-RU"/>
              </w:rPr>
              <w:t>Заголовок строки</w:t>
            </w:r>
          </w:p>
        </w:tc>
        <w:tc>
          <w:tcPr>
            <w:tcW w:w="2336" w:type="dxa"/>
          </w:tcPr>
          <w:p w14:paraId="2624B9D5" w14:textId="77777777" w:rsidR="009A6662" w:rsidRPr="00104025" w:rsidRDefault="009A6662" w:rsidP="003F1A61">
            <w:pPr>
              <w:pStyle w:val="ae"/>
              <w:rPr>
                <w:highlight w:val="lightGray"/>
                <w:lang w:val="ru-RU"/>
              </w:rPr>
            </w:pPr>
            <w:r w:rsidRPr="00104025">
              <w:rPr>
                <w:highlight w:val="lightGray"/>
                <w:lang w:val="ru-RU"/>
              </w:rPr>
              <w:t>Текст/Данные</w:t>
            </w:r>
          </w:p>
        </w:tc>
        <w:tc>
          <w:tcPr>
            <w:tcW w:w="2336" w:type="dxa"/>
          </w:tcPr>
          <w:p w14:paraId="69F9F016" w14:textId="77777777" w:rsidR="009A6662" w:rsidRPr="00104025" w:rsidRDefault="009A6662" w:rsidP="003F1A61">
            <w:pPr>
              <w:pStyle w:val="ae"/>
              <w:rPr>
                <w:highlight w:val="lightGray"/>
                <w:lang w:val="ru-RU"/>
              </w:rPr>
            </w:pPr>
            <w:r w:rsidRPr="00104025">
              <w:rPr>
                <w:highlight w:val="lightGray"/>
                <w:lang w:val="ru-RU"/>
              </w:rPr>
              <w:t>Текст/Данные</w:t>
            </w:r>
          </w:p>
        </w:tc>
        <w:tc>
          <w:tcPr>
            <w:tcW w:w="2337" w:type="dxa"/>
          </w:tcPr>
          <w:p w14:paraId="347C7AFF" w14:textId="77777777" w:rsidR="009A6662" w:rsidRPr="00104025" w:rsidRDefault="009A6662" w:rsidP="003F1A61">
            <w:pPr>
              <w:pStyle w:val="ae"/>
              <w:rPr>
                <w:highlight w:val="lightGray"/>
                <w:lang w:val="ru-RU"/>
              </w:rPr>
            </w:pPr>
            <w:r w:rsidRPr="00104025">
              <w:rPr>
                <w:highlight w:val="lightGray"/>
                <w:lang w:val="ru-RU"/>
              </w:rPr>
              <w:t>Текст/Данные</w:t>
            </w:r>
          </w:p>
        </w:tc>
      </w:tr>
      <w:tr w:rsidR="009A6662" w:rsidRPr="005F3E53" w14:paraId="1D91C6CF" w14:textId="77777777" w:rsidTr="009A6662">
        <w:tc>
          <w:tcPr>
            <w:tcW w:w="2336" w:type="dxa"/>
          </w:tcPr>
          <w:p w14:paraId="322A5BE2" w14:textId="77777777" w:rsidR="009A6662" w:rsidRPr="00104025" w:rsidRDefault="009A6662" w:rsidP="003F1A61">
            <w:pPr>
              <w:pStyle w:val="ae"/>
              <w:jc w:val="left"/>
              <w:rPr>
                <w:highlight w:val="lightGray"/>
                <w:lang w:val="ru-RU"/>
              </w:rPr>
            </w:pPr>
            <w:r w:rsidRPr="00104025">
              <w:rPr>
                <w:highlight w:val="lightGray"/>
                <w:lang w:val="ru-RU"/>
              </w:rPr>
              <w:t>Заголовок строки</w:t>
            </w:r>
          </w:p>
        </w:tc>
        <w:tc>
          <w:tcPr>
            <w:tcW w:w="2336" w:type="dxa"/>
          </w:tcPr>
          <w:p w14:paraId="1E13B556" w14:textId="77777777" w:rsidR="009A6662" w:rsidRPr="00104025" w:rsidRDefault="009A6662" w:rsidP="003F1A61">
            <w:pPr>
              <w:pStyle w:val="ae"/>
              <w:rPr>
                <w:highlight w:val="lightGray"/>
                <w:lang w:val="ru-RU"/>
              </w:rPr>
            </w:pPr>
            <w:r w:rsidRPr="00104025">
              <w:rPr>
                <w:highlight w:val="lightGray"/>
                <w:lang w:val="ru-RU"/>
              </w:rPr>
              <w:t>Текст/Данные</w:t>
            </w:r>
          </w:p>
        </w:tc>
        <w:tc>
          <w:tcPr>
            <w:tcW w:w="2336" w:type="dxa"/>
          </w:tcPr>
          <w:p w14:paraId="75205B9C" w14:textId="77777777" w:rsidR="009A6662" w:rsidRPr="00104025" w:rsidRDefault="009A6662" w:rsidP="003F1A61">
            <w:pPr>
              <w:pStyle w:val="ae"/>
              <w:rPr>
                <w:highlight w:val="lightGray"/>
                <w:lang w:val="ru-RU"/>
              </w:rPr>
            </w:pPr>
            <w:r w:rsidRPr="00104025">
              <w:rPr>
                <w:highlight w:val="lightGray"/>
                <w:lang w:val="ru-RU"/>
              </w:rPr>
              <w:t>Текст/Данные</w:t>
            </w:r>
          </w:p>
        </w:tc>
        <w:tc>
          <w:tcPr>
            <w:tcW w:w="2337" w:type="dxa"/>
          </w:tcPr>
          <w:p w14:paraId="756778CA" w14:textId="77777777" w:rsidR="009A6662" w:rsidRPr="00104025" w:rsidRDefault="009A6662" w:rsidP="003F1A61">
            <w:pPr>
              <w:pStyle w:val="ae"/>
              <w:rPr>
                <w:highlight w:val="lightGray"/>
                <w:lang w:val="ru-RU"/>
              </w:rPr>
            </w:pPr>
            <w:r w:rsidRPr="00104025">
              <w:rPr>
                <w:highlight w:val="lightGray"/>
                <w:lang w:val="ru-RU"/>
              </w:rPr>
              <w:t>Текст/Данные</w:t>
            </w:r>
          </w:p>
        </w:tc>
      </w:tr>
      <w:tr w:rsidR="009A6662" w:rsidRPr="005F3E53" w14:paraId="77D27876" w14:textId="77777777" w:rsidTr="009A6662">
        <w:tc>
          <w:tcPr>
            <w:tcW w:w="2336" w:type="dxa"/>
          </w:tcPr>
          <w:p w14:paraId="7C84BC8D" w14:textId="77777777" w:rsidR="009A6662" w:rsidRPr="00104025" w:rsidRDefault="009A6662" w:rsidP="003F1A61">
            <w:pPr>
              <w:pStyle w:val="ae"/>
              <w:jc w:val="left"/>
              <w:rPr>
                <w:highlight w:val="lightGray"/>
                <w:lang w:val="ru-RU"/>
              </w:rPr>
            </w:pPr>
            <w:r w:rsidRPr="00104025">
              <w:rPr>
                <w:highlight w:val="lightGray"/>
                <w:lang w:val="ru-RU"/>
              </w:rPr>
              <w:t>Заголовок строки</w:t>
            </w:r>
          </w:p>
        </w:tc>
        <w:tc>
          <w:tcPr>
            <w:tcW w:w="2336" w:type="dxa"/>
          </w:tcPr>
          <w:p w14:paraId="0B4266C3" w14:textId="77777777" w:rsidR="009A6662" w:rsidRPr="00104025" w:rsidRDefault="009A6662" w:rsidP="003F1A61">
            <w:pPr>
              <w:pStyle w:val="ae"/>
              <w:rPr>
                <w:highlight w:val="lightGray"/>
                <w:lang w:val="ru-RU"/>
              </w:rPr>
            </w:pPr>
            <w:r w:rsidRPr="00104025">
              <w:rPr>
                <w:highlight w:val="lightGray"/>
                <w:lang w:val="ru-RU"/>
              </w:rPr>
              <w:t>Текст/Данные</w:t>
            </w:r>
          </w:p>
        </w:tc>
        <w:tc>
          <w:tcPr>
            <w:tcW w:w="2336" w:type="dxa"/>
          </w:tcPr>
          <w:p w14:paraId="0D6CEBEF" w14:textId="77777777" w:rsidR="009A6662" w:rsidRPr="00104025" w:rsidRDefault="009A6662" w:rsidP="003F1A61">
            <w:pPr>
              <w:pStyle w:val="ae"/>
              <w:rPr>
                <w:highlight w:val="lightGray"/>
                <w:lang w:val="ru-RU"/>
              </w:rPr>
            </w:pPr>
            <w:r w:rsidRPr="00104025">
              <w:rPr>
                <w:highlight w:val="lightGray"/>
                <w:lang w:val="ru-RU"/>
              </w:rPr>
              <w:t>Текст/Данные</w:t>
            </w:r>
          </w:p>
        </w:tc>
        <w:tc>
          <w:tcPr>
            <w:tcW w:w="2337" w:type="dxa"/>
          </w:tcPr>
          <w:p w14:paraId="26A3DFEE" w14:textId="77777777" w:rsidR="009A6662" w:rsidRPr="00104025" w:rsidRDefault="009A6662" w:rsidP="003F1A61">
            <w:pPr>
              <w:pStyle w:val="ae"/>
              <w:rPr>
                <w:highlight w:val="lightGray"/>
                <w:lang w:val="ru-RU"/>
              </w:rPr>
            </w:pPr>
            <w:r w:rsidRPr="00104025">
              <w:rPr>
                <w:highlight w:val="lightGray"/>
                <w:lang w:val="ru-RU"/>
              </w:rPr>
              <w:t>Текст/Данные</w:t>
            </w:r>
          </w:p>
        </w:tc>
      </w:tr>
    </w:tbl>
    <w:p w14:paraId="60644040" w14:textId="77777777" w:rsidR="009A6662" w:rsidRPr="005F3E53" w:rsidRDefault="009A6662" w:rsidP="009A6662"/>
    <w:p w14:paraId="0101BAFC" w14:textId="77777777" w:rsidR="009A6662" w:rsidRPr="005F3E53" w:rsidRDefault="009A6662" w:rsidP="009A6662">
      <w:pPr>
        <w:pStyle w:val="afc"/>
      </w:pPr>
      <w:r w:rsidRPr="005F3E53">
        <w:rPr>
          <w:lang w:eastAsia="ru-RU"/>
        </w:rPr>
        <w:drawing>
          <wp:inline distT="0" distB="0" distL="0" distR="0" wp14:anchorId="4236495C" wp14:editId="37A92A6F">
            <wp:extent cx="3862317" cy="1658203"/>
            <wp:effectExtent l="0" t="0" r="5080" b="18415"/>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A6EFFF5" w14:textId="77777777" w:rsidR="009A6662" w:rsidRDefault="009A6662" w:rsidP="009A6662">
      <w:pPr>
        <w:pStyle w:val="afc"/>
      </w:pPr>
      <w:r w:rsidRPr="005F3E53">
        <w:t xml:space="preserve">Рисунок </w:t>
      </w:r>
      <w:r w:rsidR="001B6A1F" w:rsidRPr="005F3E53">
        <w:t>А.1</w:t>
      </w:r>
      <w:r w:rsidRPr="005F3E53">
        <w:t xml:space="preserve"> — </w:t>
      </w:r>
      <w:r w:rsidRPr="00104025">
        <w:rPr>
          <w:highlight w:val="lightGray"/>
        </w:rPr>
        <w:t>Название рисунка</w:t>
      </w:r>
      <w:bookmarkEnd w:id="0"/>
    </w:p>
    <w:p w14:paraId="4F5E2C80" w14:textId="77777777" w:rsidR="00AD6869" w:rsidRDefault="00AD6869" w:rsidP="00073491">
      <w:pPr>
        <w:pStyle w:val="aff2"/>
      </w:pPr>
    </w:p>
    <w:p w14:paraId="6ADE0F47" w14:textId="77777777" w:rsidR="00147DC3" w:rsidRPr="005F3E53" w:rsidRDefault="00147DC3" w:rsidP="00073491">
      <w:pPr>
        <w:pStyle w:val="aff2"/>
      </w:pPr>
    </w:p>
    <w:sectPr w:rsidR="00147DC3" w:rsidRPr="005F3E53" w:rsidSect="004E0014">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E30C" w14:textId="77777777" w:rsidR="009B4576" w:rsidRDefault="009B4576" w:rsidP="00C81787">
      <w:pPr>
        <w:spacing w:line="240" w:lineRule="auto"/>
      </w:pPr>
      <w:r>
        <w:separator/>
      </w:r>
    </w:p>
    <w:p w14:paraId="6330036C" w14:textId="77777777" w:rsidR="009B4576" w:rsidRDefault="009B4576"/>
  </w:endnote>
  <w:endnote w:type="continuationSeparator" w:id="0">
    <w:p w14:paraId="5598ED88" w14:textId="77777777" w:rsidR="009B4576" w:rsidRDefault="009B4576" w:rsidP="00C81787">
      <w:pPr>
        <w:spacing w:line="240" w:lineRule="auto"/>
      </w:pPr>
      <w:r>
        <w:continuationSeparator/>
      </w:r>
    </w:p>
    <w:p w14:paraId="66DD5824" w14:textId="77777777" w:rsidR="009B4576" w:rsidRDefault="009B45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090409"/>
      <w:docPartObj>
        <w:docPartGallery w:val="Page Numbers (Bottom of Page)"/>
        <w:docPartUnique/>
      </w:docPartObj>
    </w:sdtPr>
    <w:sdtContent>
      <w:p w14:paraId="20339904" w14:textId="77777777" w:rsidR="00ED3B16" w:rsidRDefault="00ED3B16" w:rsidP="004E0014">
        <w:pPr>
          <w:pStyle w:val="ab"/>
        </w:pPr>
        <w:r>
          <w:fldChar w:fldCharType="begin"/>
        </w:r>
        <w:r>
          <w:instrText>PAGE   \* MERGEFORMAT</w:instrText>
        </w:r>
        <w:r>
          <w:fldChar w:fldCharType="separate"/>
        </w:r>
        <w:r>
          <w:t>2</w:t>
        </w:r>
        <w:r>
          <w:fldChar w:fldCharType="end"/>
        </w:r>
      </w:p>
    </w:sdtContent>
  </w:sdt>
  <w:p w14:paraId="7681FC60" w14:textId="77777777" w:rsidR="00ED3B16" w:rsidRDefault="00ED3B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024241"/>
      <w:docPartObj>
        <w:docPartGallery w:val="Page Numbers (Bottom of Page)"/>
        <w:docPartUnique/>
      </w:docPartObj>
    </w:sdtPr>
    <w:sdtContent>
      <w:p w14:paraId="39DDE269" w14:textId="77777777" w:rsidR="00ED3B16" w:rsidRDefault="00ED3B16" w:rsidP="004E0014">
        <w:pPr>
          <w:pStyle w:val="ab"/>
        </w:pPr>
        <w:r>
          <w:fldChar w:fldCharType="begin"/>
        </w:r>
        <w:r>
          <w:instrText>PAGE   \* MERGEFORMAT</w:instrText>
        </w:r>
        <w:r>
          <w:fldChar w:fldCharType="separate"/>
        </w:r>
        <w:r>
          <w:rPr>
            <w:noProof/>
          </w:rPr>
          <w:t>17</w:t>
        </w:r>
        <w:r>
          <w:fldChar w:fldCharType="end"/>
        </w:r>
      </w:p>
    </w:sdtContent>
  </w:sdt>
  <w:p w14:paraId="10439696" w14:textId="77777777" w:rsidR="00ED3B16" w:rsidRDefault="00ED3B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F1211" w14:textId="77777777" w:rsidR="009B4576" w:rsidRDefault="009B4576" w:rsidP="00C81787">
      <w:pPr>
        <w:spacing w:line="240" w:lineRule="auto"/>
      </w:pPr>
      <w:r>
        <w:separator/>
      </w:r>
    </w:p>
    <w:p w14:paraId="3F54BAE4" w14:textId="77777777" w:rsidR="009B4576" w:rsidRDefault="009B4576"/>
  </w:footnote>
  <w:footnote w:type="continuationSeparator" w:id="0">
    <w:p w14:paraId="02B0AF8A" w14:textId="77777777" w:rsidR="009B4576" w:rsidRDefault="009B4576" w:rsidP="00C81787">
      <w:pPr>
        <w:spacing w:line="240" w:lineRule="auto"/>
      </w:pPr>
      <w:r>
        <w:continuationSeparator/>
      </w:r>
    </w:p>
    <w:p w14:paraId="4F4AEBEB" w14:textId="77777777" w:rsidR="009B4576" w:rsidRDefault="009B45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7A44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08CD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8C0F5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F72DA5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6406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4424C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D620B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86C9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0A38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3607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45A9A"/>
    <w:multiLevelType w:val="hybridMultilevel"/>
    <w:tmpl w:val="299212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643744B"/>
    <w:multiLevelType w:val="hybridMultilevel"/>
    <w:tmpl w:val="51FCC0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A4C3E22"/>
    <w:multiLevelType w:val="hybridMultilevel"/>
    <w:tmpl w:val="72AEF734"/>
    <w:lvl w:ilvl="0" w:tplc="409C0ECC">
      <w:start w:val="1"/>
      <w:numFmt w:val="decimal"/>
      <w:pStyle w:val="-"/>
      <w:lvlText w:val="%1)"/>
      <w:lvlJc w:val="left"/>
      <w:pPr>
        <w:ind w:left="892" w:hanging="360"/>
      </w:pPr>
      <w:rPr>
        <w:rFonts w:hint="default"/>
      </w:rPr>
    </w:lvl>
    <w:lvl w:ilvl="1" w:tplc="04190019" w:tentative="1">
      <w:start w:val="1"/>
      <w:numFmt w:val="lowerLetter"/>
      <w:lvlText w:val="%2."/>
      <w:lvlJc w:val="left"/>
      <w:pPr>
        <w:ind w:left="1612" w:hanging="360"/>
      </w:pPr>
    </w:lvl>
    <w:lvl w:ilvl="2" w:tplc="0419001B" w:tentative="1">
      <w:start w:val="1"/>
      <w:numFmt w:val="lowerRoman"/>
      <w:lvlText w:val="%3."/>
      <w:lvlJc w:val="right"/>
      <w:pPr>
        <w:ind w:left="2332" w:hanging="180"/>
      </w:pPr>
    </w:lvl>
    <w:lvl w:ilvl="3" w:tplc="0419000F" w:tentative="1">
      <w:start w:val="1"/>
      <w:numFmt w:val="decimal"/>
      <w:lvlText w:val="%4."/>
      <w:lvlJc w:val="left"/>
      <w:pPr>
        <w:ind w:left="3052" w:hanging="360"/>
      </w:pPr>
    </w:lvl>
    <w:lvl w:ilvl="4" w:tplc="04190019" w:tentative="1">
      <w:start w:val="1"/>
      <w:numFmt w:val="lowerLetter"/>
      <w:lvlText w:val="%5."/>
      <w:lvlJc w:val="left"/>
      <w:pPr>
        <w:ind w:left="3772" w:hanging="360"/>
      </w:pPr>
    </w:lvl>
    <w:lvl w:ilvl="5" w:tplc="0419001B" w:tentative="1">
      <w:start w:val="1"/>
      <w:numFmt w:val="lowerRoman"/>
      <w:lvlText w:val="%6."/>
      <w:lvlJc w:val="right"/>
      <w:pPr>
        <w:ind w:left="4492" w:hanging="180"/>
      </w:pPr>
    </w:lvl>
    <w:lvl w:ilvl="6" w:tplc="0419000F" w:tentative="1">
      <w:start w:val="1"/>
      <w:numFmt w:val="decimal"/>
      <w:lvlText w:val="%7."/>
      <w:lvlJc w:val="left"/>
      <w:pPr>
        <w:ind w:left="5212" w:hanging="360"/>
      </w:pPr>
    </w:lvl>
    <w:lvl w:ilvl="7" w:tplc="04190019" w:tentative="1">
      <w:start w:val="1"/>
      <w:numFmt w:val="lowerLetter"/>
      <w:lvlText w:val="%8."/>
      <w:lvlJc w:val="left"/>
      <w:pPr>
        <w:ind w:left="5932" w:hanging="360"/>
      </w:pPr>
    </w:lvl>
    <w:lvl w:ilvl="8" w:tplc="0419001B" w:tentative="1">
      <w:start w:val="1"/>
      <w:numFmt w:val="lowerRoman"/>
      <w:lvlText w:val="%9."/>
      <w:lvlJc w:val="right"/>
      <w:pPr>
        <w:ind w:left="6652" w:hanging="180"/>
      </w:pPr>
    </w:lvl>
  </w:abstractNum>
  <w:abstractNum w:abstractNumId="13" w15:restartNumberingAfterBreak="0">
    <w:nsid w:val="0A963FBC"/>
    <w:multiLevelType w:val="multilevel"/>
    <w:tmpl w:val="2FAAEC28"/>
    <w:name w:val="ГОСТ2"/>
    <w:lvl w:ilvl="0">
      <w:start w:val="1"/>
      <w:numFmt w:val="decimal"/>
      <w:pStyle w:val="a"/>
      <w:lvlText w:val="%1)"/>
      <w:lvlJc w:val="right"/>
      <w:pPr>
        <w:tabs>
          <w:tab w:val="num" w:pos="1049"/>
        </w:tabs>
        <w:ind w:left="0" w:firstLine="896"/>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4D600F0"/>
    <w:multiLevelType w:val="hybridMultilevel"/>
    <w:tmpl w:val="395868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8663FB2"/>
    <w:multiLevelType w:val="hybridMultilevel"/>
    <w:tmpl w:val="BEEE31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6F2561D"/>
    <w:multiLevelType w:val="multilevel"/>
    <w:tmpl w:val="E24E64F6"/>
    <w:lvl w:ilvl="0">
      <w:start w:val="1"/>
      <w:numFmt w:val="decimal"/>
      <w:lvlText w:val="%1)"/>
      <w:lvlJc w:val="right"/>
      <w:pPr>
        <w:ind w:left="720"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7" w15:restartNumberingAfterBreak="0">
    <w:nsid w:val="29EE5BDE"/>
    <w:multiLevelType w:val="hybridMultilevel"/>
    <w:tmpl w:val="3F9499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BA5191F"/>
    <w:multiLevelType w:val="hybridMultilevel"/>
    <w:tmpl w:val="B9FC89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E8F5311"/>
    <w:multiLevelType w:val="hybridMultilevel"/>
    <w:tmpl w:val="D50CE2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3213752"/>
    <w:multiLevelType w:val="hybridMultilevel"/>
    <w:tmpl w:val="2CECE11E"/>
    <w:lvl w:ilvl="0" w:tplc="E6F02302">
      <w:start w:val="1"/>
      <w:numFmt w:val="bullet"/>
      <w:pStyle w:val="a0"/>
      <w:lvlText w:val="—"/>
      <w:lvlJc w:val="left"/>
      <w:pPr>
        <w:ind w:left="1429" w:hanging="360"/>
      </w:pPr>
      <w:rPr>
        <w:rFonts w:ascii="Calibri"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AC12027"/>
    <w:multiLevelType w:val="multilevel"/>
    <w:tmpl w:val="249A6EFA"/>
    <w:name w:val="ГОСТ2"/>
    <w:lvl w:ilvl="0">
      <w:start w:val="1"/>
      <w:numFmt w:val="decimal"/>
      <w:pStyle w:val="a1"/>
      <w:lvlText w:val="%1."/>
      <w:lvlJc w:val="right"/>
      <w:pPr>
        <w:tabs>
          <w:tab w:val="num" w:pos="1049"/>
        </w:tabs>
        <w:ind w:left="0" w:firstLine="896"/>
      </w:pPr>
      <w:rPr>
        <w:rFonts w:hint="default"/>
      </w:rPr>
    </w:lvl>
    <w:lvl w:ilvl="1">
      <w:start w:val="1"/>
      <w:numFmt w:val="russianLower"/>
      <w:lvlText w:val="%2)"/>
      <w:lvlJc w:val="right"/>
      <w:pPr>
        <w:tabs>
          <w:tab w:val="num" w:pos="1474"/>
        </w:tabs>
        <w:ind w:left="0" w:firstLine="1304"/>
      </w:pPr>
      <w:rPr>
        <w:rFonts w:hint="default"/>
      </w:rPr>
    </w:lvl>
    <w:lvl w:ilvl="2">
      <w:start w:val="1"/>
      <w:numFmt w:val="bullet"/>
      <w:lvlText w:val="–"/>
      <w:lvlJc w:val="left"/>
      <w:pPr>
        <w:tabs>
          <w:tab w:val="num" w:pos="1758"/>
        </w:tabs>
        <w:ind w:left="0" w:firstLine="1474"/>
      </w:pPr>
      <w:rPr>
        <w:rFonts w:ascii="Calibri" w:hAnsi="Calibri" w:hint="default"/>
      </w:rPr>
    </w:lvl>
    <w:lvl w:ilvl="3">
      <w:start w:val="1"/>
      <w:numFmt w:val="decimal"/>
      <w:lvlText w:val="%4."/>
      <w:lvlJc w:val="left"/>
      <w:pPr>
        <w:ind w:left="0" w:firstLine="1072"/>
      </w:pPr>
      <w:rPr>
        <w:rFonts w:hint="default"/>
      </w:rPr>
    </w:lvl>
    <w:lvl w:ilvl="4">
      <w:start w:val="1"/>
      <w:numFmt w:val="lowerLetter"/>
      <w:lvlText w:val="%5."/>
      <w:lvlJc w:val="left"/>
      <w:pPr>
        <w:ind w:left="0" w:firstLine="1072"/>
      </w:pPr>
      <w:rPr>
        <w:rFonts w:hint="default"/>
      </w:rPr>
    </w:lvl>
    <w:lvl w:ilvl="5">
      <w:start w:val="1"/>
      <w:numFmt w:val="lowerRoman"/>
      <w:lvlText w:val="%6."/>
      <w:lvlJc w:val="right"/>
      <w:pPr>
        <w:ind w:left="0" w:firstLine="1072"/>
      </w:pPr>
      <w:rPr>
        <w:rFonts w:hint="default"/>
      </w:rPr>
    </w:lvl>
    <w:lvl w:ilvl="6">
      <w:start w:val="1"/>
      <w:numFmt w:val="decimal"/>
      <w:lvlText w:val="%7."/>
      <w:lvlJc w:val="left"/>
      <w:pPr>
        <w:ind w:left="0" w:firstLine="1072"/>
      </w:pPr>
      <w:rPr>
        <w:rFonts w:hint="default"/>
      </w:rPr>
    </w:lvl>
    <w:lvl w:ilvl="7">
      <w:start w:val="1"/>
      <w:numFmt w:val="lowerLetter"/>
      <w:lvlText w:val="%8."/>
      <w:lvlJc w:val="left"/>
      <w:pPr>
        <w:ind w:left="0" w:firstLine="1072"/>
      </w:pPr>
      <w:rPr>
        <w:rFonts w:hint="default"/>
      </w:rPr>
    </w:lvl>
    <w:lvl w:ilvl="8">
      <w:start w:val="1"/>
      <w:numFmt w:val="lowerRoman"/>
      <w:lvlText w:val="%9."/>
      <w:lvlJc w:val="right"/>
      <w:pPr>
        <w:ind w:left="0" w:firstLine="1072"/>
      </w:pPr>
      <w:rPr>
        <w:rFonts w:hint="default"/>
      </w:rPr>
    </w:lvl>
  </w:abstractNum>
  <w:abstractNum w:abstractNumId="22" w15:restartNumberingAfterBreak="0">
    <w:nsid w:val="4B4442E1"/>
    <w:multiLevelType w:val="hybridMultilevel"/>
    <w:tmpl w:val="03EE0A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58698F"/>
    <w:multiLevelType w:val="hybridMultilevel"/>
    <w:tmpl w:val="0F4C2E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2DA1A40"/>
    <w:multiLevelType w:val="hybridMultilevel"/>
    <w:tmpl w:val="7D303A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00D04A0"/>
    <w:multiLevelType w:val="multilevel"/>
    <w:tmpl w:val="6C10188E"/>
    <w:lvl w:ilvl="0">
      <w:start w:val="1"/>
      <w:numFmt w:val="decimal"/>
      <w:lvlText w:val="%1."/>
      <w:lvlJc w:val="right"/>
      <w:pPr>
        <w:ind w:left="720"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6" w15:restartNumberingAfterBreak="0">
    <w:nsid w:val="753B371D"/>
    <w:multiLevelType w:val="hybridMultilevel"/>
    <w:tmpl w:val="39E0A2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C5650AD"/>
    <w:multiLevelType w:val="hybridMultilevel"/>
    <w:tmpl w:val="8C08AFF6"/>
    <w:lvl w:ilvl="0" w:tplc="39A283D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DA155FF"/>
    <w:multiLevelType w:val="hybridMultilevel"/>
    <w:tmpl w:val="D81C2190"/>
    <w:lvl w:ilvl="0" w:tplc="E4AE6EC6">
      <w:start w:val="1"/>
      <w:numFmt w:val="bullet"/>
      <w:pStyle w:val="-0"/>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DD23A1D"/>
    <w:multiLevelType w:val="hybridMultilevel"/>
    <w:tmpl w:val="890AB51E"/>
    <w:lvl w:ilvl="0" w:tplc="39A283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976526271">
    <w:abstractNumId w:val="25"/>
  </w:num>
  <w:num w:numId="2" w16cid:durableId="1626152370">
    <w:abstractNumId w:val="9"/>
  </w:num>
  <w:num w:numId="3" w16cid:durableId="1798328832">
    <w:abstractNumId w:val="7"/>
  </w:num>
  <w:num w:numId="4" w16cid:durableId="1675297252">
    <w:abstractNumId w:val="6"/>
  </w:num>
  <w:num w:numId="5" w16cid:durableId="1852060972">
    <w:abstractNumId w:val="5"/>
  </w:num>
  <w:num w:numId="6" w16cid:durableId="1707409532">
    <w:abstractNumId w:val="4"/>
  </w:num>
  <w:num w:numId="7" w16cid:durableId="197085685">
    <w:abstractNumId w:val="8"/>
  </w:num>
  <w:num w:numId="8" w16cid:durableId="493378118">
    <w:abstractNumId w:val="3"/>
  </w:num>
  <w:num w:numId="9" w16cid:durableId="458646595">
    <w:abstractNumId w:val="2"/>
  </w:num>
  <w:num w:numId="10" w16cid:durableId="2144692000">
    <w:abstractNumId w:val="1"/>
  </w:num>
  <w:num w:numId="11" w16cid:durableId="686324110">
    <w:abstractNumId w:val="0"/>
  </w:num>
  <w:num w:numId="12" w16cid:durableId="162746789">
    <w:abstractNumId w:val="26"/>
  </w:num>
  <w:num w:numId="13" w16cid:durableId="1005013340">
    <w:abstractNumId w:val="23"/>
  </w:num>
  <w:num w:numId="14" w16cid:durableId="1453747872">
    <w:abstractNumId w:val="14"/>
  </w:num>
  <w:num w:numId="15" w16cid:durableId="1487748189">
    <w:abstractNumId w:val="11"/>
  </w:num>
  <w:num w:numId="16" w16cid:durableId="369842540">
    <w:abstractNumId w:val="22"/>
  </w:num>
  <w:num w:numId="17" w16cid:durableId="1450589776">
    <w:abstractNumId w:val="24"/>
  </w:num>
  <w:num w:numId="18" w16cid:durableId="1215657459">
    <w:abstractNumId w:val="19"/>
  </w:num>
  <w:num w:numId="19" w16cid:durableId="874081099">
    <w:abstractNumId w:val="10"/>
  </w:num>
  <w:num w:numId="20" w16cid:durableId="479620113">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9025835">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81106973">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01571920">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49269227">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6148146">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79802919">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35304247">
    <w:abstractNumId w:val="17"/>
  </w:num>
  <w:num w:numId="28" w16cid:durableId="1285039925">
    <w:abstractNumId w:val="20"/>
  </w:num>
  <w:num w:numId="29" w16cid:durableId="686172510">
    <w:abstractNumId w:val="16"/>
  </w:num>
  <w:num w:numId="30" w16cid:durableId="1788968304">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43149294">
    <w:abstractNumId w:val="18"/>
  </w:num>
  <w:num w:numId="32" w16cid:durableId="265114024">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1401503">
    <w:abstractNumId w:val="25"/>
  </w:num>
  <w:num w:numId="34" w16cid:durableId="606740926">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27575093">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74005115">
    <w:abstractNumId w:val="29"/>
  </w:num>
  <w:num w:numId="37" w16cid:durableId="374042951">
    <w:abstractNumId w:val="27"/>
  </w:num>
  <w:num w:numId="38" w16cid:durableId="685249234">
    <w:abstractNumId w:val="12"/>
  </w:num>
  <w:num w:numId="39" w16cid:durableId="431514890">
    <w:abstractNumId w:val="28"/>
  </w:num>
  <w:num w:numId="40" w16cid:durableId="622157227">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16323901">
    <w:abstractNumId w:val="15"/>
  </w:num>
  <w:num w:numId="42" w16cid:durableId="1326931536">
    <w:abstractNumId w:val="2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74353641">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4558171">
    <w:abstractNumId w:val="21"/>
  </w:num>
  <w:num w:numId="45" w16cid:durableId="784039873">
    <w:abstractNumId w:val="13"/>
  </w:num>
  <w:num w:numId="46" w16cid:durableId="1805125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912687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184178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attachedTemplate r:id="rId1"/>
  <w:defaultTabStop w:val="709"/>
  <w:defaultTableStyle w:val="af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3D5"/>
    <w:rsid w:val="00001454"/>
    <w:rsid w:val="00011033"/>
    <w:rsid w:val="000151FC"/>
    <w:rsid w:val="000327A7"/>
    <w:rsid w:val="00032F28"/>
    <w:rsid w:val="000352C0"/>
    <w:rsid w:val="000376D0"/>
    <w:rsid w:val="00041690"/>
    <w:rsid w:val="00042266"/>
    <w:rsid w:val="0005289B"/>
    <w:rsid w:val="00054BE7"/>
    <w:rsid w:val="00060B4F"/>
    <w:rsid w:val="00060E40"/>
    <w:rsid w:val="00073491"/>
    <w:rsid w:val="000825BB"/>
    <w:rsid w:val="00086AF4"/>
    <w:rsid w:val="000A11C4"/>
    <w:rsid w:val="000B2A81"/>
    <w:rsid w:val="000C7090"/>
    <w:rsid w:val="000D2E7E"/>
    <w:rsid w:val="000D4853"/>
    <w:rsid w:val="000E4B64"/>
    <w:rsid w:val="000E59DE"/>
    <w:rsid w:val="000F223F"/>
    <w:rsid w:val="000F2EF5"/>
    <w:rsid w:val="000F7B8E"/>
    <w:rsid w:val="00103DF6"/>
    <w:rsid w:val="00103FF6"/>
    <w:rsid w:val="00104025"/>
    <w:rsid w:val="00105013"/>
    <w:rsid w:val="0011544D"/>
    <w:rsid w:val="00115B95"/>
    <w:rsid w:val="00116489"/>
    <w:rsid w:val="001251CC"/>
    <w:rsid w:val="00130F25"/>
    <w:rsid w:val="00133569"/>
    <w:rsid w:val="00145503"/>
    <w:rsid w:val="00147DC3"/>
    <w:rsid w:val="00151E71"/>
    <w:rsid w:val="00152E65"/>
    <w:rsid w:val="00153A35"/>
    <w:rsid w:val="00180B59"/>
    <w:rsid w:val="00194715"/>
    <w:rsid w:val="001A07FF"/>
    <w:rsid w:val="001A39D3"/>
    <w:rsid w:val="001A6858"/>
    <w:rsid w:val="001B07CE"/>
    <w:rsid w:val="001B5D82"/>
    <w:rsid w:val="001B65A6"/>
    <w:rsid w:val="001B6A1F"/>
    <w:rsid w:val="001B7AD1"/>
    <w:rsid w:val="001C7C5D"/>
    <w:rsid w:val="001D042C"/>
    <w:rsid w:val="001D540D"/>
    <w:rsid w:val="001F02FE"/>
    <w:rsid w:val="001F49FB"/>
    <w:rsid w:val="001F4BAD"/>
    <w:rsid w:val="00205D0D"/>
    <w:rsid w:val="0020758E"/>
    <w:rsid w:val="00212863"/>
    <w:rsid w:val="002136AC"/>
    <w:rsid w:val="00237C4A"/>
    <w:rsid w:val="00257455"/>
    <w:rsid w:val="0026132B"/>
    <w:rsid w:val="0027528D"/>
    <w:rsid w:val="0027603C"/>
    <w:rsid w:val="00276A59"/>
    <w:rsid w:val="00282F37"/>
    <w:rsid w:val="00285403"/>
    <w:rsid w:val="00286F98"/>
    <w:rsid w:val="002876BB"/>
    <w:rsid w:val="002A2F29"/>
    <w:rsid w:val="002A3535"/>
    <w:rsid w:val="002B50F1"/>
    <w:rsid w:val="002B7A4A"/>
    <w:rsid w:val="002B7DF8"/>
    <w:rsid w:val="002C1DDA"/>
    <w:rsid w:val="002C377F"/>
    <w:rsid w:val="002E28F1"/>
    <w:rsid w:val="002E6EAD"/>
    <w:rsid w:val="002F6F0D"/>
    <w:rsid w:val="00301721"/>
    <w:rsid w:val="00326A29"/>
    <w:rsid w:val="00342B8A"/>
    <w:rsid w:val="003527B0"/>
    <w:rsid w:val="0035451C"/>
    <w:rsid w:val="00370A62"/>
    <w:rsid w:val="00380012"/>
    <w:rsid w:val="00380B90"/>
    <w:rsid w:val="003819C9"/>
    <w:rsid w:val="003878DE"/>
    <w:rsid w:val="003B2904"/>
    <w:rsid w:val="003B5272"/>
    <w:rsid w:val="003D3799"/>
    <w:rsid w:val="003E1CD2"/>
    <w:rsid w:val="003E4F1A"/>
    <w:rsid w:val="003E6B04"/>
    <w:rsid w:val="003F1A61"/>
    <w:rsid w:val="00405975"/>
    <w:rsid w:val="0040703C"/>
    <w:rsid w:val="00415BF0"/>
    <w:rsid w:val="004253F6"/>
    <w:rsid w:val="004271BC"/>
    <w:rsid w:val="004313FA"/>
    <w:rsid w:val="00443995"/>
    <w:rsid w:val="00443B9E"/>
    <w:rsid w:val="0045099E"/>
    <w:rsid w:val="00450CB8"/>
    <w:rsid w:val="00455886"/>
    <w:rsid w:val="00460F4D"/>
    <w:rsid w:val="00480DC0"/>
    <w:rsid w:val="0049759E"/>
    <w:rsid w:val="004B1DD9"/>
    <w:rsid w:val="004B70DD"/>
    <w:rsid w:val="004C3781"/>
    <w:rsid w:val="004C5AD5"/>
    <w:rsid w:val="004D0DF9"/>
    <w:rsid w:val="004D4040"/>
    <w:rsid w:val="004E0014"/>
    <w:rsid w:val="004E63D3"/>
    <w:rsid w:val="004F0A30"/>
    <w:rsid w:val="004F6C01"/>
    <w:rsid w:val="00501AA2"/>
    <w:rsid w:val="00502EC5"/>
    <w:rsid w:val="00502F1A"/>
    <w:rsid w:val="00503D85"/>
    <w:rsid w:val="005113DD"/>
    <w:rsid w:val="005148FD"/>
    <w:rsid w:val="00524054"/>
    <w:rsid w:val="00530A10"/>
    <w:rsid w:val="00534737"/>
    <w:rsid w:val="00542726"/>
    <w:rsid w:val="0056200F"/>
    <w:rsid w:val="005639EE"/>
    <w:rsid w:val="00581234"/>
    <w:rsid w:val="005B25EB"/>
    <w:rsid w:val="005C4792"/>
    <w:rsid w:val="005C53ED"/>
    <w:rsid w:val="005D0441"/>
    <w:rsid w:val="005D130D"/>
    <w:rsid w:val="005E46F3"/>
    <w:rsid w:val="005F36D7"/>
    <w:rsid w:val="005F3E53"/>
    <w:rsid w:val="005F7099"/>
    <w:rsid w:val="005F70E7"/>
    <w:rsid w:val="006220EC"/>
    <w:rsid w:val="00630613"/>
    <w:rsid w:val="00637C97"/>
    <w:rsid w:val="00663945"/>
    <w:rsid w:val="00673807"/>
    <w:rsid w:val="00673C37"/>
    <w:rsid w:val="006829D9"/>
    <w:rsid w:val="00683898"/>
    <w:rsid w:val="006A08B3"/>
    <w:rsid w:val="006A466D"/>
    <w:rsid w:val="006C668F"/>
    <w:rsid w:val="006D4415"/>
    <w:rsid w:val="006E0615"/>
    <w:rsid w:val="006E17BB"/>
    <w:rsid w:val="006E7875"/>
    <w:rsid w:val="00703F72"/>
    <w:rsid w:val="00715EE1"/>
    <w:rsid w:val="00721B59"/>
    <w:rsid w:val="00723442"/>
    <w:rsid w:val="0072683D"/>
    <w:rsid w:val="00727544"/>
    <w:rsid w:val="00731527"/>
    <w:rsid w:val="00731F51"/>
    <w:rsid w:val="007347B0"/>
    <w:rsid w:val="00741D4E"/>
    <w:rsid w:val="00743DCE"/>
    <w:rsid w:val="00746C96"/>
    <w:rsid w:val="007550A8"/>
    <w:rsid w:val="00757E86"/>
    <w:rsid w:val="007621BF"/>
    <w:rsid w:val="00765E0A"/>
    <w:rsid w:val="00770DE2"/>
    <w:rsid w:val="00774F76"/>
    <w:rsid w:val="00785FC1"/>
    <w:rsid w:val="00787BC8"/>
    <w:rsid w:val="00794B35"/>
    <w:rsid w:val="007954D1"/>
    <w:rsid w:val="007B0E65"/>
    <w:rsid w:val="007B4830"/>
    <w:rsid w:val="007C6D39"/>
    <w:rsid w:val="007E0BE3"/>
    <w:rsid w:val="007E1F9B"/>
    <w:rsid w:val="007E781E"/>
    <w:rsid w:val="007F53B1"/>
    <w:rsid w:val="007F68A0"/>
    <w:rsid w:val="00802655"/>
    <w:rsid w:val="00802910"/>
    <w:rsid w:val="008045F2"/>
    <w:rsid w:val="00805EF8"/>
    <w:rsid w:val="008060C7"/>
    <w:rsid w:val="008107CC"/>
    <w:rsid w:val="008111E7"/>
    <w:rsid w:val="008473E0"/>
    <w:rsid w:val="00851308"/>
    <w:rsid w:val="00871034"/>
    <w:rsid w:val="00871715"/>
    <w:rsid w:val="00871BE7"/>
    <w:rsid w:val="00873423"/>
    <w:rsid w:val="008741AA"/>
    <w:rsid w:val="00887A8A"/>
    <w:rsid w:val="008925F1"/>
    <w:rsid w:val="008A0595"/>
    <w:rsid w:val="008A221B"/>
    <w:rsid w:val="008B3C96"/>
    <w:rsid w:val="008C0038"/>
    <w:rsid w:val="008C68FC"/>
    <w:rsid w:val="008D733F"/>
    <w:rsid w:val="008E3ECF"/>
    <w:rsid w:val="0090253B"/>
    <w:rsid w:val="00906717"/>
    <w:rsid w:val="00910BF6"/>
    <w:rsid w:val="00916BFB"/>
    <w:rsid w:val="00917FFB"/>
    <w:rsid w:val="0094222C"/>
    <w:rsid w:val="009450C4"/>
    <w:rsid w:val="009473B6"/>
    <w:rsid w:val="00947907"/>
    <w:rsid w:val="00947C30"/>
    <w:rsid w:val="00971EA3"/>
    <w:rsid w:val="00990BD9"/>
    <w:rsid w:val="009A6662"/>
    <w:rsid w:val="009B2B09"/>
    <w:rsid w:val="009B4576"/>
    <w:rsid w:val="009D0E76"/>
    <w:rsid w:val="009E29A2"/>
    <w:rsid w:val="009E354D"/>
    <w:rsid w:val="009F14F8"/>
    <w:rsid w:val="009F46EC"/>
    <w:rsid w:val="009F64EC"/>
    <w:rsid w:val="00A10515"/>
    <w:rsid w:val="00A141BA"/>
    <w:rsid w:val="00A231A0"/>
    <w:rsid w:val="00A2369A"/>
    <w:rsid w:val="00A43933"/>
    <w:rsid w:val="00A56C1D"/>
    <w:rsid w:val="00A5706A"/>
    <w:rsid w:val="00A61F04"/>
    <w:rsid w:val="00A63779"/>
    <w:rsid w:val="00A65F36"/>
    <w:rsid w:val="00A672F7"/>
    <w:rsid w:val="00A76E1F"/>
    <w:rsid w:val="00A94FA6"/>
    <w:rsid w:val="00AA26B4"/>
    <w:rsid w:val="00AB104C"/>
    <w:rsid w:val="00AB12F2"/>
    <w:rsid w:val="00AD6164"/>
    <w:rsid w:val="00AD6869"/>
    <w:rsid w:val="00AE1ACD"/>
    <w:rsid w:val="00B22A03"/>
    <w:rsid w:val="00B33E45"/>
    <w:rsid w:val="00B3779D"/>
    <w:rsid w:val="00B55460"/>
    <w:rsid w:val="00B62D72"/>
    <w:rsid w:val="00B65E4B"/>
    <w:rsid w:val="00B75578"/>
    <w:rsid w:val="00B80738"/>
    <w:rsid w:val="00B8379C"/>
    <w:rsid w:val="00B97D79"/>
    <w:rsid w:val="00BB460F"/>
    <w:rsid w:val="00BB536C"/>
    <w:rsid w:val="00BC1A42"/>
    <w:rsid w:val="00BC499A"/>
    <w:rsid w:val="00BC5E01"/>
    <w:rsid w:val="00BD5ABF"/>
    <w:rsid w:val="00BD5CD7"/>
    <w:rsid w:val="00BE1230"/>
    <w:rsid w:val="00BE14B8"/>
    <w:rsid w:val="00BE7546"/>
    <w:rsid w:val="00BF07BF"/>
    <w:rsid w:val="00BF5326"/>
    <w:rsid w:val="00C06F0A"/>
    <w:rsid w:val="00C104A8"/>
    <w:rsid w:val="00C1503F"/>
    <w:rsid w:val="00C513D5"/>
    <w:rsid w:val="00C518C3"/>
    <w:rsid w:val="00C62421"/>
    <w:rsid w:val="00C64CD5"/>
    <w:rsid w:val="00C65C10"/>
    <w:rsid w:val="00C667ED"/>
    <w:rsid w:val="00C66B03"/>
    <w:rsid w:val="00C742BF"/>
    <w:rsid w:val="00C81787"/>
    <w:rsid w:val="00C81930"/>
    <w:rsid w:val="00C84267"/>
    <w:rsid w:val="00C91B64"/>
    <w:rsid w:val="00C9663D"/>
    <w:rsid w:val="00CA59C3"/>
    <w:rsid w:val="00CB45D3"/>
    <w:rsid w:val="00CD1A02"/>
    <w:rsid w:val="00CD1C5F"/>
    <w:rsid w:val="00CD1DF5"/>
    <w:rsid w:val="00CE601C"/>
    <w:rsid w:val="00D23367"/>
    <w:rsid w:val="00D30726"/>
    <w:rsid w:val="00D313CC"/>
    <w:rsid w:val="00D31DC5"/>
    <w:rsid w:val="00D35EE7"/>
    <w:rsid w:val="00D40F4E"/>
    <w:rsid w:val="00D459CC"/>
    <w:rsid w:val="00D538E8"/>
    <w:rsid w:val="00D539ED"/>
    <w:rsid w:val="00D5493F"/>
    <w:rsid w:val="00D55F4B"/>
    <w:rsid w:val="00D65D23"/>
    <w:rsid w:val="00D717DA"/>
    <w:rsid w:val="00D76F6E"/>
    <w:rsid w:val="00D7752A"/>
    <w:rsid w:val="00D93BA3"/>
    <w:rsid w:val="00DA1CB8"/>
    <w:rsid w:val="00DA1F86"/>
    <w:rsid w:val="00DA60A5"/>
    <w:rsid w:val="00DA7487"/>
    <w:rsid w:val="00DB0F3E"/>
    <w:rsid w:val="00DC7995"/>
    <w:rsid w:val="00DD1DFD"/>
    <w:rsid w:val="00DD71B9"/>
    <w:rsid w:val="00DE1613"/>
    <w:rsid w:val="00DE240C"/>
    <w:rsid w:val="00DE4426"/>
    <w:rsid w:val="00DE5BB8"/>
    <w:rsid w:val="00DE7771"/>
    <w:rsid w:val="00DE7F31"/>
    <w:rsid w:val="00DF100D"/>
    <w:rsid w:val="00E0629F"/>
    <w:rsid w:val="00E06F1B"/>
    <w:rsid w:val="00E16E87"/>
    <w:rsid w:val="00E23F94"/>
    <w:rsid w:val="00E27515"/>
    <w:rsid w:val="00E34DB5"/>
    <w:rsid w:val="00E401AD"/>
    <w:rsid w:val="00E70BA0"/>
    <w:rsid w:val="00E76467"/>
    <w:rsid w:val="00E94A5D"/>
    <w:rsid w:val="00EA2E9E"/>
    <w:rsid w:val="00EA30B8"/>
    <w:rsid w:val="00EB0CC7"/>
    <w:rsid w:val="00EB2856"/>
    <w:rsid w:val="00EB2AC0"/>
    <w:rsid w:val="00EC6012"/>
    <w:rsid w:val="00ED3B16"/>
    <w:rsid w:val="00ED70D3"/>
    <w:rsid w:val="00F03463"/>
    <w:rsid w:val="00F27D74"/>
    <w:rsid w:val="00F41BFB"/>
    <w:rsid w:val="00F43419"/>
    <w:rsid w:val="00F5784D"/>
    <w:rsid w:val="00F62060"/>
    <w:rsid w:val="00F70F9C"/>
    <w:rsid w:val="00F71027"/>
    <w:rsid w:val="00F74ABB"/>
    <w:rsid w:val="00F86905"/>
    <w:rsid w:val="00F90BFA"/>
    <w:rsid w:val="00FA653F"/>
    <w:rsid w:val="00FB63F6"/>
    <w:rsid w:val="00FC720F"/>
    <w:rsid w:val="00FC7FE4"/>
    <w:rsid w:val="00FD7B7B"/>
    <w:rsid w:val="00FD7FE5"/>
    <w:rsid w:val="00FE1AE3"/>
    <w:rsid w:val="00FE5A5B"/>
    <w:rsid w:val="00FF0AAE"/>
    <w:rsid w:val="00FF1920"/>
    <w:rsid w:val="00FF22BE"/>
    <w:rsid w:val="00FF5195"/>
    <w:rsid w:val="00FF65B8"/>
    <w:rsid w:val="00FF65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2D57"/>
  <w15:chartTrackingRefBased/>
  <w15:docId w15:val="{B34D4CA4-CBD9-470D-A3A5-7B049EDF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unhideWhenUsed="1" w:qFormat="1"/>
    <w:lsdException w:name="Intense Reference" w:semiHidden="1" w:uiPriority="32" w:unhideWhenUsed="1"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semiHidden/>
    <w:qFormat/>
    <w:rsid w:val="00B33E45"/>
    <w:pPr>
      <w:spacing w:after="0" w:line="360" w:lineRule="auto"/>
      <w:ind w:firstLine="709"/>
      <w:jc w:val="both"/>
    </w:pPr>
    <w:rPr>
      <w:sz w:val="24"/>
    </w:rPr>
  </w:style>
  <w:style w:type="paragraph" w:styleId="1">
    <w:name w:val="heading 1"/>
    <w:next w:val="a2"/>
    <w:link w:val="10"/>
    <w:uiPriority w:val="9"/>
    <w:semiHidden/>
    <w:rsid w:val="001D042C"/>
    <w:pPr>
      <w:keepNext/>
      <w:keepLines/>
      <w:pageBreakBefore/>
      <w:spacing w:after="120" w:line="360" w:lineRule="auto"/>
      <w:jc w:val="center"/>
      <w:outlineLvl w:val="0"/>
    </w:pPr>
    <w:rPr>
      <w:rFonts w:asciiTheme="majorHAnsi" w:eastAsiaTheme="majorEastAsia" w:hAnsiTheme="majorHAnsi" w:cstheme="majorBidi"/>
      <w:b/>
      <w:bCs/>
      <w:caps/>
      <w:color w:val="000000" w:themeColor="text1"/>
      <w:sz w:val="24"/>
      <w:szCs w:val="24"/>
      <w:shd w:val="clear" w:color="auto" w:fill="FFFFFF"/>
    </w:rPr>
  </w:style>
  <w:style w:type="paragraph" w:styleId="2">
    <w:name w:val="heading 2"/>
    <w:basedOn w:val="a2"/>
    <w:next w:val="a2"/>
    <w:link w:val="20"/>
    <w:uiPriority w:val="9"/>
    <w:semiHidden/>
    <w:qFormat/>
    <w:rsid w:val="007B0E65"/>
    <w:pPr>
      <w:keepNext/>
      <w:keepLines/>
      <w:spacing w:after="120"/>
      <w:jc w:val="left"/>
      <w:outlineLvl w:val="1"/>
    </w:pPr>
    <w:rPr>
      <w:rFonts w:asciiTheme="majorHAnsi" w:eastAsiaTheme="majorEastAsia" w:hAnsiTheme="majorHAnsi" w:cstheme="majorBidi"/>
      <w:b/>
      <w:bCs/>
      <w:color w:val="000000" w:themeColor="text1"/>
      <w:szCs w:val="24"/>
    </w:rPr>
  </w:style>
  <w:style w:type="paragraph" w:styleId="3">
    <w:name w:val="heading 3"/>
    <w:basedOn w:val="a2"/>
    <w:next w:val="a2"/>
    <w:link w:val="30"/>
    <w:uiPriority w:val="9"/>
    <w:semiHidden/>
    <w:qFormat/>
    <w:rsid w:val="002136AC"/>
    <w:pPr>
      <w:keepNext/>
      <w:keepLines/>
      <w:pageBreakBefore/>
      <w:spacing w:after="120"/>
      <w:ind w:firstLine="0"/>
      <w:jc w:val="center"/>
      <w:outlineLvl w:val="2"/>
    </w:pPr>
    <w:rPr>
      <w:rFonts w:asciiTheme="majorHAnsi" w:eastAsiaTheme="majorEastAsia" w:hAnsiTheme="majorHAnsi" w:cstheme="majorBidi"/>
      <w:b/>
      <w:bCs/>
      <w:color w:val="000000" w:themeColor="text1"/>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semiHidden/>
    <w:rsid w:val="00917FFB"/>
    <w:rPr>
      <w:rFonts w:asciiTheme="majorHAnsi" w:eastAsiaTheme="majorEastAsia" w:hAnsiTheme="majorHAnsi" w:cstheme="majorBidi"/>
      <w:b/>
      <w:bCs/>
      <w:caps/>
      <w:color w:val="000000" w:themeColor="text1"/>
      <w:sz w:val="24"/>
      <w:szCs w:val="24"/>
    </w:rPr>
  </w:style>
  <w:style w:type="character" w:styleId="a6">
    <w:name w:val="Emphasis"/>
    <w:basedOn w:val="a3"/>
    <w:uiPriority w:val="20"/>
    <w:semiHidden/>
    <w:qFormat/>
    <w:rsid w:val="00D65D23"/>
    <w:rPr>
      <w:i/>
      <w:iCs/>
    </w:rPr>
  </w:style>
  <w:style w:type="paragraph" w:customStyle="1" w:styleId="a1">
    <w:name w:val="Список нумерованный"/>
    <w:uiPriority w:val="1"/>
    <w:qFormat/>
    <w:rsid w:val="008B3C96"/>
    <w:pPr>
      <w:numPr>
        <w:numId w:val="44"/>
      </w:numPr>
      <w:spacing w:after="0" w:line="360" w:lineRule="auto"/>
      <w:jc w:val="both"/>
    </w:pPr>
    <w:rPr>
      <w:sz w:val="24"/>
    </w:rPr>
  </w:style>
  <w:style w:type="paragraph" w:styleId="a7">
    <w:name w:val="Title"/>
    <w:basedOn w:val="a2"/>
    <w:next w:val="a2"/>
    <w:link w:val="a8"/>
    <w:uiPriority w:val="10"/>
    <w:semiHidden/>
    <w:qFormat/>
    <w:rsid w:val="00C81787"/>
    <w:pPr>
      <w:keepNext/>
      <w:keepLines/>
      <w:pageBreakBefore/>
      <w:spacing w:after="120"/>
      <w:ind w:firstLine="0"/>
      <w:contextualSpacing/>
      <w:jc w:val="center"/>
    </w:pPr>
    <w:rPr>
      <w:rFonts w:asciiTheme="majorHAnsi" w:eastAsiaTheme="majorEastAsia" w:hAnsiTheme="majorHAnsi" w:cstheme="majorBidi"/>
      <w:b/>
      <w:bCs/>
      <w:kern w:val="28"/>
      <w:szCs w:val="24"/>
    </w:rPr>
  </w:style>
  <w:style w:type="character" w:customStyle="1" w:styleId="a8">
    <w:name w:val="Заголовок Знак"/>
    <w:basedOn w:val="a3"/>
    <w:link w:val="a7"/>
    <w:uiPriority w:val="10"/>
    <w:semiHidden/>
    <w:rsid w:val="00370A62"/>
    <w:rPr>
      <w:rFonts w:asciiTheme="majorHAnsi" w:eastAsiaTheme="majorEastAsia" w:hAnsiTheme="majorHAnsi" w:cstheme="majorBidi"/>
      <w:b/>
      <w:bCs/>
      <w:kern w:val="28"/>
      <w:sz w:val="24"/>
      <w:szCs w:val="24"/>
    </w:rPr>
  </w:style>
  <w:style w:type="character" w:customStyle="1" w:styleId="20">
    <w:name w:val="Заголовок 2 Знак"/>
    <w:basedOn w:val="a3"/>
    <w:link w:val="2"/>
    <w:uiPriority w:val="9"/>
    <w:semiHidden/>
    <w:rsid w:val="00370A62"/>
    <w:rPr>
      <w:rFonts w:asciiTheme="majorHAnsi" w:eastAsiaTheme="majorEastAsia" w:hAnsiTheme="majorHAnsi" w:cstheme="majorBidi"/>
      <w:b/>
      <w:bCs/>
      <w:color w:val="000000" w:themeColor="text1"/>
      <w:sz w:val="24"/>
      <w:szCs w:val="24"/>
    </w:rPr>
  </w:style>
  <w:style w:type="paragraph" w:styleId="a9">
    <w:name w:val="header"/>
    <w:basedOn w:val="a2"/>
    <w:link w:val="aa"/>
    <w:uiPriority w:val="99"/>
    <w:semiHidden/>
    <w:rsid w:val="00C81787"/>
    <w:pPr>
      <w:tabs>
        <w:tab w:val="center" w:pos="4677"/>
        <w:tab w:val="right" w:pos="9355"/>
      </w:tabs>
      <w:spacing w:line="240" w:lineRule="auto"/>
    </w:pPr>
  </w:style>
  <w:style w:type="character" w:customStyle="1" w:styleId="aa">
    <w:name w:val="Верхний колонтитул Знак"/>
    <w:basedOn w:val="a3"/>
    <w:link w:val="a9"/>
    <w:uiPriority w:val="99"/>
    <w:semiHidden/>
    <w:rsid w:val="00145503"/>
    <w:rPr>
      <w:sz w:val="24"/>
    </w:rPr>
  </w:style>
  <w:style w:type="paragraph" w:styleId="ab">
    <w:name w:val="footer"/>
    <w:basedOn w:val="a2"/>
    <w:link w:val="ac"/>
    <w:uiPriority w:val="99"/>
    <w:semiHidden/>
    <w:rsid w:val="004E0014"/>
    <w:pPr>
      <w:tabs>
        <w:tab w:val="center" w:pos="4677"/>
        <w:tab w:val="right" w:pos="9355"/>
      </w:tabs>
      <w:spacing w:line="240" w:lineRule="auto"/>
      <w:ind w:firstLine="0"/>
      <w:jc w:val="center"/>
    </w:pPr>
  </w:style>
  <w:style w:type="character" w:customStyle="1" w:styleId="ac">
    <w:name w:val="Нижний колонтитул Знак"/>
    <w:basedOn w:val="a3"/>
    <w:link w:val="ab"/>
    <w:uiPriority w:val="99"/>
    <w:semiHidden/>
    <w:rsid w:val="00145503"/>
    <w:rPr>
      <w:sz w:val="24"/>
    </w:rPr>
  </w:style>
  <w:style w:type="paragraph" w:customStyle="1" w:styleId="ad">
    <w:name w:val="Заголовок пункта"/>
    <w:next w:val="a2"/>
    <w:uiPriority w:val="5"/>
    <w:qFormat/>
    <w:rsid w:val="00A63779"/>
    <w:pPr>
      <w:keepNext/>
      <w:keepLines/>
      <w:spacing w:after="0" w:line="360" w:lineRule="auto"/>
      <w:ind w:firstLine="709"/>
      <w:jc w:val="both"/>
    </w:pPr>
    <w:rPr>
      <w:rFonts w:asciiTheme="majorHAnsi" w:eastAsiaTheme="majorEastAsia" w:hAnsiTheme="majorHAnsi" w:cstheme="majorBidi"/>
      <w:bCs/>
      <w:color w:val="000000" w:themeColor="text1"/>
      <w:sz w:val="24"/>
      <w:szCs w:val="24"/>
      <w:shd w:val="clear" w:color="auto" w:fill="FFFFFF"/>
    </w:rPr>
  </w:style>
  <w:style w:type="paragraph" w:customStyle="1" w:styleId="ae">
    <w:name w:val="Таблица"/>
    <w:qFormat/>
    <w:rsid w:val="003F1A61"/>
    <w:pPr>
      <w:spacing w:after="120" w:line="240" w:lineRule="auto"/>
      <w:jc w:val="center"/>
    </w:pPr>
    <w:rPr>
      <w:rFonts w:ascii="Times New Roman" w:hAnsi="Times New Roman" w:cs="Times New Roman"/>
      <w:sz w:val="24"/>
      <w:szCs w:val="28"/>
      <w:lang w:bidi="en-US"/>
    </w:rPr>
  </w:style>
  <w:style w:type="character" w:customStyle="1" w:styleId="30">
    <w:name w:val="Заголовок 3 Знак"/>
    <w:basedOn w:val="a3"/>
    <w:link w:val="3"/>
    <w:uiPriority w:val="9"/>
    <w:semiHidden/>
    <w:rsid w:val="00370A62"/>
    <w:rPr>
      <w:rFonts w:asciiTheme="majorHAnsi" w:eastAsiaTheme="majorEastAsia" w:hAnsiTheme="majorHAnsi" w:cstheme="majorBidi"/>
      <w:b/>
      <w:bCs/>
      <w:color w:val="000000" w:themeColor="text1"/>
      <w:sz w:val="24"/>
      <w:szCs w:val="24"/>
    </w:rPr>
  </w:style>
  <w:style w:type="paragraph" w:styleId="af">
    <w:name w:val="Balloon Text"/>
    <w:basedOn w:val="a2"/>
    <w:link w:val="af0"/>
    <w:uiPriority w:val="99"/>
    <w:semiHidden/>
    <w:unhideWhenUsed/>
    <w:rsid w:val="008741AA"/>
    <w:pPr>
      <w:spacing w:line="240" w:lineRule="auto"/>
    </w:pPr>
    <w:rPr>
      <w:rFonts w:ascii="Segoe UI" w:hAnsi="Segoe UI" w:cs="Segoe UI"/>
      <w:sz w:val="18"/>
      <w:szCs w:val="18"/>
    </w:rPr>
  </w:style>
  <w:style w:type="character" w:customStyle="1" w:styleId="af0">
    <w:name w:val="Текст выноски Знак"/>
    <w:basedOn w:val="a3"/>
    <w:link w:val="af"/>
    <w:uiPriority w:val="99"/>
    <w:semiHidden/>
    <w:rsid w:val="008741AA"/>
    <w:rPr>
      <w:rFonts w:ascii="Segoe UI" w:hAnsi="Segoe UI" w:cs="Segoe UI"/>
      <w:sz w:val="18"/>
      <w:szCs w:val="18"/>
    </w:rPr>
  </w:style>
  <w:style w:type="paragraph" w:customStyle="1" w:styleId="-0">
    <w:name w:val="Таблица - список маркированный"/>
    <w:uiPriority w:val="7"/>
    <w:qFormat/>
    <w:rsid w:val="00086AF4"/>
    <w:pPr>
      <w:numPr>
        <w:numId w:val="39"/>
      </w:numPr>
      <w:tabs>
        <w:tab w:val="left" w:pos="314"/>
      </w:tabs>
      <w:spacing w:after="0" w:line="240" w:lineRule="auto"/>
      <w:ind w:left="314" w:hanging="284"/>
    </w:pPr>
    <w:rPr>
      <w:rFonts w:ascii="Times New Roman" w:hAnsi="Times New Roman" w:cs="Times New Roman"/>
      <w:sz w:val="24"/>
      <w:szCs w:val="28"/>
      <w:lang w:bidi="en-US"/>
    </w:rPr>
  </w:style>
  <w:style w:type="character" w:styleId="af1">
    <w:name w:val="annotation reference"/>
    <w:basedOn w:val="a3"/>
    <w:uiPriority w:val="99"/>
    <w:semiHidden/>
    <w:unhideWhenUsed/>
    <w:rsid w:val="008741AA"/>
    <w:rPr>
      <w:sz w:val="16"/>
      <w:szCs w:val="16"/>
    </w:rPr>
  </w:style>
  <w:style w:type="paragraph" w:styleId="af2">
    <w:name w:val="annotation text"/>
    <w:link w:val="af3"/>
    <w:uiPriority w:val="1"/>
    <w:semiHidden/>
    <w:rsid w:val="00BB536C"/>
    <w:rPr>
      <w:rFonts w:ascii="Arial" w:hAnsi="Arial" w:cs="Times New Roman"/>
      <w:sz w:val="20"/>
      <w:szCs w:val="20"/>
      <w:lang w:val="en-US" w:bidi="en-US"/>
    </w:rPr>
  </w:style>
  <w:style w:type="character" w:customStyle="1" w:styleId="af3">
    <w:name w:val="Текст примечания Знак"/>
    <w:basedOn w:val="a3"/>
    <w:link w:val="af2"/>
    <w:uiPriority w:val="1"/>
    <w:semiHidden/>
    <w:rsid w:val="00BB536C"/>
    <w:rPr>
      <w:rFonts w:ascii="Arial" w:hAnsi="Arial" w:cs="Times New Roman"/>
      <w:sz w:val="20"/>
      <w:szCs w:val="20"/>
      <w:lang w:val="en-US" w:bidi="en-US"/>
    </w:rPr>
  </w:style>
  <w:style w:type="table" w:styleId="af4">
    <w:name w:val="Table Grid"/>
    <w:basedOn w:val="a4"/>
    <w:uiPriority w:val="59"/>
    <w:rsid w:val="003F1A61"/>
    <w:pPr>
      <w:spacing w:after="0" w:line="240" w:lineRule="auto"/>
    </w:pPr>
    <w:rPr>
      <w:rFonts w:ascii="Times New Roman" w:hAnsi="Times New Roman" w:cs="Times New Roman"/>
      <w:sz w:val="28"/>
      <w:szCs w:val="28"/>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annotation subject"/>
    <w:basedOn w:val="af2"/>
    <w:next w:val="af2"/>
    <w:link w:val="af6"/>
    <w:uiPriority w:val="99"/>
    <w:semiHidden/>
    <w:unhideWhenUsed/>
    <w:rsid w:val="00E27515"/>
    <w:pPr>
      <w:tabs>
        <w:tab w:val="left" w:pos="1276"/>
        <w:tab w:val="left" w:pos="1701"/>
      </w:tabs>
    </w:pPr>
    <w:rPr>
      <w:rFonts w:asciiTheme="minorHAnsi" w:hAnsiTheme="minorHAnsi" w:cstheme="minorBidi"/>
      <w:bCs/>
      <w:lang w:val="ru-RU" w:bidi="ar-SA"/>
    </w:rPr>
  </w:style>
  <w:style w:type="character" w:customStyle="1" w:styleId="af6">
    <w:name w:val="Тема примечания Знак"/>
    <w:basedOn w:val="af3"/>
    <w:link w:val="af5"/>
    <w:uiPriority w:val="99"/>
    <w:semiHidden/>
    <w:rsid w:val="00E27515"/>
    <w:rPr>
      <w:rFonts w:ascii="Times New Roman" w:hAnsi="Times New Roman" w:cs="Times New Roman"/>
      <w:bCs/>
      <w:sz w:val="20"/>
      <w:szCs w:val="20"/>
      <w:lang w:val="en-US" w:bidi="en-US"/>
    </w:rPr>
  </w:style>
  <w:style w:type="paragraph" w:customStyle="1" w:styleId="a0">
    <w:name w:val="Список маркированный"/>
    <w:uiPriority w:val="1"/>
    <w:qFormat/>
    <w:rsid w:val="00103DF6"/>
    <w:pPr>
      <w:numPr>
        <w:numId w:val="28"/>
      </w:numPr>
      <w:tabs>
        <w:tab w:val="left" w:pos="1049"/>
      </w:tabs>
      <w:spacing w:after="0" w:line="360" w:lineRule="auto"/>
      <w:ind w:left="0" w:firstLine="709"/>
      <w:jc w:val="both"/>
    </w:pPr>
    <w:rPr>
      <w:sz w:val="24"/>
    </w:rPr>
  </w:style>
  <w:style w:type="paragraph" w:customStyle="1" w:styleId="af7">
    <w:name w:val="Заголовок раздела"/>
    <w:next w:val="a2"/>
    <w:uiPriority w:val="3"/>
    <w:qFormat/>
    <w:rsid w:val="00A63779"/>
    <w:pPr>
      <w:keepNext/>
      <w:keepLines/>
      <w:pageBreakBefore/>
      <w:suppressAutoHyphens/>
      <w:spacing w:after="0" w:line="360" w:lineRule="auto"/>
      <w:ind w:firstLine="709"/>
      <w:jc w:val="both"/>
    </w:pPr>
    <w:rPr>
      <w:rFonts w:asciiTheme="majorHAnsi" w:eastAsiaTheme="majorEastAsia" w:hAnsiTheme="majorHAnsi" w:cstheme="majorBidi"/>
      <w:b/>
      <w:bCs/>
      <w:color w:val="000000" w:themeColor="text1"/>
      <w:sz w:val="24"/>
      <w:szCs w:val="24"/>
      <w:shd w:val="clear" w:color="auto" w:fill="FFFFFF"/>
    </w:rPr>
  </w:style>
  <w:style w:type="paragraph" w:customStyle="1" w:styleId="af8">
    <w:name w:val="Структурный элемент (без содержания)"/>
    <w:uiPriority w:val="2"/>
    <w:qFormat/>
    <w:rsid w:val="00BD5ABF"/>
    <w:pPr>
      <w:keepNext/>
      <w:keepLines/>
      <w:pageBreakBefore/>
      <w:spacing w:after="120" w:line="360" w:lineRule="auto"/>
      <w:jc w:val="center"/>
    </w:pPr>
    <w:rPr>
      <w:rFonts w:asciiTheme="majorHAnsi" w:eastAsiaTheme="majorEastAsia" w:hAnsiTheme="majorHAnsi" w:cstheme="majorBidi"/>
      <w:b/>
      <w:bCs/>
      <w:caps/>
      <w:color w:val="000000" w:themeColor="text1"/>
      <w:sz w:val="24"/>
      <w:szCs w:val="24"/>
      <w:shd w:val="clear" w:color="auto" w:fill="FFFFFF"/>
    </w:rPr>
  </w:style>
  <w:style w:type="paragraph" w:customStyle="1" w:styleId="af9">
    <w:name w:val="Структурный элемент (содержание)"/>
    <w:uiPriority w:val="2"/>
    <w:qFormat/>
    <w:rsid w:val="00BD5ABF"/>
    <w:pPr>
      <w:keepNext/>
      <w:keepLines/>
      <w:pageBreakBefore/>
      <w:spacing w:after="120" w:line="360" w:lineRule="auto"/>
      <w:jc w:val="center"/>
    </w:pPr>
    <w:rPr>
      <w:rFonts w:asciiTheme="majorHAnsi" w:eastAsiaTheme="majorEastAsia" w:hAnsiTheme="majorHAnsi" w:cstheme="majorBidi"/>
      <w:b/>
      <w:bCs/>
      <w:caps/>
      <w:color w:val="000000" w:themeColor="text1"/>
      <w:sz w:val="24"/>
      <w:szCs w:val="24"/>
      <w:shd w:val="clear" w:color="auto" w:fill="FFFFFF"/>
    </w:rPr>
  </w:style>
  <w:style w:type="paragraph" w:customStyle="1" w:styleId="afa">
    <w:name w:val="Заголовок подраздела"/>
    <w:next w:val="a2"/>
    <w:uiPriority w:val="4"/>
    <w:qFormat/>
    <w:rsid w:val="00A63779"/>
    <w:pPr>
      <w:keepNext/>
      <w:keepLines/>
      <w:suppressAutoHyphens/>
      <w:spacing w:before="120" w:after="0" w:line="360" w:lineRule="auto"/>
      <w:ind w:firstLine="709"/>
      <w:jc w:val="both"/>
    </w:pPr>
    <w:rPr>
      <w:rFonts w:asciiTheme="majorHAnsi" w:eastAsiaTheme="majorEastAsia" w:hAnsiTheme="majorHAnsi" w:cstheme="majorBidi"/>
      <w:b/>
      <w:bCs/>
      <w:color w:val="000000" w:themeColor="text1"/>
      <w:sz w:val="24"/>
      <w:szCs w:val="24"/>
      <w:shd w:val="clear" w:color="auto" w:fill="FFFFFF"/>
    </w:rPr>
  </w:style>
  <w:style w:type="paragraph" w:customStyle="1" w:styleId="a">
    <w:name w:val="Список нумерованный со скобкой"/>
    <w:uiPriority w:val="1"/>
    <w:qFormat/>
    <w:rsid w:val="008B3C96"/>
    <w:pPr>
      <w:numPr>
        <w:numId w:val="45"/>
      </w:numPr>
      <w:spacing w:after="0" w:line="360" w:lineRule="auto"/>
      <w:jc w:val="both"/>
    </w:pPr>
    <w:rPr>
      <w:sz w:val="24"/>
    </w:rPr>
  </w:style>
  <w:style w:type="paragraph" w:styleId="afb">
    <w:name w:val="caption"/>
    <w:aliases w:val="таблицы"/>
    <w:basedOn w:val="a2"/>
    <w:next w:val="a2"/>
    <w:uiPriority w:val="7"/>
    <w:unhideWhenUsed/>
    <w:qFormat/>
    <w:rsid w:val="007550A8"/>
    <w:pPr>
      <w:keepNext/>
      <w:spacing w:before="120" w:after="120" w:line="240" w:lineRule="auto"/>
      <w:ind w:firstLine="0"/>
      <w:jc w:val="left"/>
    </w:pPr>
    <w:rPr>
      <w:szCs w:val="18"/>
    </w:rPr>
  </w:style>
  <w:style w:type="paragraph" w:customStyle="1" w:styleId="afc">
    <w:name w:val="Рисунок"/>
    <w:basedOn w:val="a2"/>
    <w:uiPriority w:val="9"/>
    <w:qFormat/>
    <w:rsid w:val="000327A7"/>
    <w:pPr>
      <w:keepNext/>
      <w:spacing w:before="120" w:after="240" w:line="240" w:lineRule="auto"/>
      <w:ind w:firstLine="0"/>
      <w:jc w:val="center"/>
    </w:pPr>
    <w:rPr>
      <w:noProof/>
    </w:rPr>
  </w:style>
  <w:style w:type="paragraph" w:customStyle="1" w:styleId="afd">
    <w:name w:val="Примечание"/>
    <w:uiPriority w:val="8"/>
    <w:qFormat/>
    <w:rsid w:val="007550A8"/>
    <w:pPr>
      <w:spacing w:before="120" w:line="360" w:lineRule="auto"/>
      <w:ind w:firstLine="709"/>
      <w:contextualSpacing/>
    </w:pPr>
    <w:rPr>
      <w:sz w:val="24"/>
    </w:rPr>
  </w:style>
  <w:style w:type="paragraph" w:customStyle="1" w:styleId="afe">
    <w:name w:val="Подрисуночный текст"/>
    <w:uiPriority w:val="10"/>
    <w:qFormat/>
    <w:rsid w:val="00D717DA"/>
    <w:pPr>
      <w:spacing w:after="120" w:line="240" w:lineRule="auto"/>
      <w:contextualSpacing/>
      <w:jc w:val="center"/>
    </w:pPr>
    <w:rPr>
      <w:noProof/>
      <w:sz w:val="24"/>
    </w:rPr>
  </w:style>
  <w:style w:type="paragraph" w:styleId="11">
    <w:name w:val="toc 1"/>
    <w:basedOn w:val="a2"/>
    <w:next w:val="a2"/>
    <w:autoRedefine/>
    <w:uiPriority w:val="39"/>
    <w:rsid w:val="00B62D72"/>
    <w:pPr>
      <w:tabs>
        <w:tab w:val="right" w:leader="dot" w:pos="9345"/>
      </w:tabs>
      <w:spacing w:after="100"/>
      <w:ind w:firstLine="0"/>
    </w:pPr>
  </w:style>
  <w:style w:type="paragraph" w:styleId="21">
    <w:name w:val="toc 2"/>
    <w:basedOn w:val="a2"/>
    <w:next w:val="a2"/>
    <w:autoRedefine/>
    <w:uiPriority w:val="39"/>
    <w:rsid w:val="004E0014"/>
    <w:pPr>
      <w:tabs>
        <w:tab w:val="right" w:leader="dot" w:pos="9345"/>
      </w:tabs>
      <w:spacing w:after="100"/>
      <w:ind w:left="238" w:firstLine="0"/>
    </w:pPr>
  </w:style>
  <w:style w:type="paragraph" w:styleId="31">
    <w:name w:val="toc 3"/>
    <w:basedOn w:val="a2"/>
    <w:next w:val="a2"/>
    <w:autoRedefine/>
    <w:uiPriority w:val="39"/>
    <w:rsid w:val="009F14F8"/>
    <w:pPr>
      <w:tabs>
        <w:tab w:val="right" w:leader="dot" w:pos="9345"/>
      </w:tabs>
      <w:spacing w:after="100"/>
      <w:ind w:left="482" w:firstLine="0"/>
    </w:pPr>
  </w:style>
  <w:style w:type="character" w:styleId="aff">
    <w:name w:val="Hyperlink"/>
    <w:basedOn w:val="a3"/>
    <w:uiPriority w:val="99"/>
    <w:rsid w:val="00B65E4B"/>
    <w:rPr>
      <w:color w:val="0563C1" w:themeColor="hyperlink"/>
      <w:u w:val="single"/>
    </w:rPr>
  </w:style>
  <w:style w:type="character" w:styleId="aff0">
    <w:name w:val="Placeholder Text"/>
    <w:basedOn w:val="a3"/>
    <w:uiPriority w:val="99"/>
    <w:semiHidden/>
    <w:rsid w:val="00105013"/>
    <w:rPr>
      <w:color w:val="808080"/>
    </w:rPr>
  </w:style>
  <w:style w:type="paragraph" w:customStyle="1" w:styleId="-1">
    <w:name w:val="Титул - текст"/>
    <w:uiPriority w:val="16"/>
    <w:qFormat/>
    <w:rsid w:val="00D76F6E"/>
    <w:pPr>
      <w:widowControl w:val="0"/>
      <w:autoSpaceDE w:val="0"/>
      <w:autoSpaceDN w:val="0"/>
      <w:adjustRightInd w:val="0"/>
      <w:spacing w:after="0" w:line="240" w:lineRule="auto"/>
      <w:jc w:val="center"/>
    </w:pPr>
    <w:rPr>
      <w:sz w:val="24"/>
    </w:rPr>
  </w:style>
  <w:style w:type="character" w:customStyle="1" w:styleId="12">
    <w:name w:val="Неразрешенное упоминание1"/>
    <w:basedOn w:val="a3"/>
    <w:uiPriority w:val="99"/>
    <w:semiHidden/>
    <w:unhideWhenUsed/>
    <w:rsid w:val="00794B35"/>
    <w:rPr>
      <w:color w:val="605E5C"/>
      <w:shd w:val="clear" w:color="auto" w:fill="E1DFDD"/>
    </w:rPr>
  </w:style>
  <w:style w:type="character" w:styleId="aff1">
    <w:name w:val="FollowedHyperlink"/>
    <w:basedOn w:val="a3"/>
    <w:uiPriority w:val="99"/>
    <w:semiHidden/>
    <w:unhideWhenUsed/>
    <w:rsid w:val="00794B35"/>
    <w:rPr>
      <w:color w:val="954F72" w:themeColor="followedHyperlink"/>
      <w:u w:val="single"/>
    </w:rPr>
  </w:style>
  <w:style w:type="paragraph" w:styleId="aff2">
    <w:name w:val="Body Text"/>
    <w:basedOn w:val="a2"/>
    <w:link w:val="aff3"/>
    <w:rsid w:val="00D76F6E"/>
    <w:pPr>
      <w:widowControl w:val="0"/>
      <w:autoSpaceDE w:val="0"/>
      <w:autoSpaceDN w:val="0"/>
      <w:adjustRightInd w:val="0"/>
    </w:pPr>
    <w:rPr>
      <w:rFonts w:ascii="Times New Roman" w:eastAsia="Times New Roman" w:hAnsi="Times New Roman" w:cs="Times New Roman"/>
      <w:szCs w:val="24"/>
      <w:lang w:eastAsia="ru-RU"/>
    </w:rPr>
  </w:style>
  <w:style w:type="character" w:customStyle="1" w:styleId="aff3">
    <w:name w:val="Основной текст Знак"/>
    <w:basedOn w:val="a3"/>
    <w:link w:val="aff2"/>
    <w:rsid w:val="00BB536C"/>
    <w:rPr>
      <w:rFonts w:ascii="Times New Roman" w:eastAsia="Times New Roman" w:hAnsi="Times New Roman" w:cs="Times New Roman"/>
      <w:sz w:val="24"/>
      <w:szCs w:val="24"/>
      <w:lang w:eastAsia="ru-RU"/>
    </w:rPr>
  </w:style>
  <w:style w:type="paragraph" w:customStyle="1" w:styleId="aff4">
    <w:name w:val="Заголовок приложения"/>
    <w:next w:val="a2"/>
    <w:uiPriority w:val="6"/>
    <w:qFormat/>
    <w:rsid w:val="00194715"/>
    <w:pPr>
      <w:spacing w:after="480"/>
      <w:jc w:val="center"/>
    </w:pPr>
    <w:rPr>
      <w:rFonts w:asciiTheme="majorHAnsi" w:eastAsiaTheme="majorEastAsia" w:hAnsiTheme="majorHAnsi" w:cstheme="majorBidi"/>
      <w:b/>
      <w:bCs/>
      <w:color w:val="000000" w:themeColor="text1"/>
      <w:sz w:val="24"/>
      <w:szCs w:val="24"/>
      <w:shd w:val="clear" w:color="auto" w:fill="FFFFFF"/>
    </w:rPr>
  </w:style>
  <w:style w:type="paragraph" w:customStyle="1" w:styleId="aff5">
    <w:name w:val="Заголовок раздела приложения"/>
    <w:semiHidden/>
    <w:qFormat/>
    <w:rsid w:val="00802655"/>
    <w:pPr>
      <w:keepNext/>
      <w:keepLines/>
      <w:spacing w:after="0" w:line="360" w:lineRule="auto"/>
      <w:ind w:firstLine="709"/>
    </w:pPr>
    <w:rPr>
      <w:b/>
      <w:sz w:val="24"/>
    </w:rPr>
  </w:style>
  <w:style w:type="paragraph" w:customStyle="1" w:styleId="aff6">
    <w:name w:val="Заголовок подраздела приложения"/>
    <w:basedOn w:val="a2"/>
    <w:semiHidden/>
    <w:qFormat/>
    <w:rsid w:val="00802655"/>
    <w:pPr>
      <w:spacing w:before="120"/>
    </w:pPr>
    <w:rPr>
      <w:b/>
    </w:rPr>
  </w:style>
  <w:style w:type="paragraph" w:customStyle="1" w:styleId="-10">
    <w:name w:val="Титул - шапка 1"/>
    <w:uiPriority w:val="11"/>
    <w:qFormat/>
    <w:rsid w:val="008107CC"/>
    <w:pPr>
      <w:spacing w:after="120" w:line="240" w:lineRule="auto"/>
      <w:jc w:val="center"/>
    </w:pPr>
    <w:rPr>
      <w:rFonts w:ascii="Times New Roman" w:eastAsia="Times New Roman" w:hAnsi="Times New Roman" w:cs="Times New Roman"/>
      <w:bCs/>
      <w:spacing w:val="-6"/>
      <w:sz w:val="24"/>
      <w:szCs w:val="24"/>
      <w:lang w:eastAsia="ru-RU"/>
    </w:rPr>
  </w:style>
  <w:style w:type="paragraph" w:customStyle="1" w:styleId="-2">
    <w:name w:val="Титул - шапка 2"/>
    <w:uiPriority w:val="12"/>
    <w:qFormat/>
    <w:rsid w:val="008107CC"/>
    <w:pPr>
      <w:spacing w:after="0" w:line="240" w:lineRule="auto"/>
      <w:jc w:val="center"/>
    </w:pPr>
    <w:rPr>
      <w:rFonts w:ascii="Times New Roman" w:eastAsia="Times New Roman" w:hAnsi="Times New Roman" w:cs="Times New Roman"/>
      <w:bCs/>
      <w:spacing w:val="-6"/>
      <w:sz w:val="24"/>
      <w:szCs w:val="24"/>
      <w:lang w:eastAsia="ru-RU"/>
    </w:rPr>
  </w:style>
  <w:style w:type="paragraph" w:customStyle="1" w:styleId="-3">
    <w:name w:val="Титул - название кафедры"/>
    <w:uiPriority w:val="13"/>
    <w:qFormat/>
    <w:rsid w:val="00EB2856"/>
    <w:pPr>
      <w:widowControl w:val="0"/>
      <w:autoSpaceDE w:val="0"/>
      <w:autoSpaceDN w:val="0"/>
      <w:adjustRightInd w:val="0"/>
      <w:spacing w:before="480" w:after="1440" w:line="240" w:lineRule="auto"/>
      <w:jc w:val="center"/>
    </w:pPr>
    <w:rPr>
      <w:caps/>
      <w:sz w:val="24"/>
    </w:rPr>
  </w:style>
  <w:style w:type="paragraph" w:customStyle="1" w:styleId="-4">
    <w:name w:val="Титул - боковые заголовки"/>
    <w:uiPriority w:val="15"/>
    <w:qFormat/>
    <w:rsid w:val="00EB2856"/>
    <w:pPr>
      <w:widowControl w:val="0"/>
      <w:autoSpaceDE w:val="0"/>
      <w:autoSpaceDN w:val="0"/>
      <w:adjustRightInd w:val="0"/>
      <w:spacing w:before="120" w:after="120" w:line="240" w:lineRule="auto"/>
    </w:pPr>
    <w:rPr>
      <w:sz w:val="24"/>
    </w:rPr>
  </w:style>
  <w:style w:type="paragraph" w:customStyle="1" w:styleId="-5">
    <w:name w:val="Титул - заголовок"/>
    <w:basedOn w:val="a2"/>
    <w:uiPriority w:val="14"/>
    <w:qFormat/>
    <w:rsid w:val="008045F2"/>
    <w:pPr>
      <w:widowControl w:val="0"/>
      <w:autoSpaceDE w:val="0"/>
      <w:autoSpaceDN w:val="0"/>
      <w:adjustRightInd w:val="0"/>
      <w:spacing w:before="720" w:line="240" w:lineRule="auto"/>
      <w:ind w:firstLine="0"/>
      <w:jc w:val="center"/>
    </w:pPr>
    <w:rPr>
      <w:rFonts w:ascii="Times New Roman" w:eastAsia="Times New Roman" w:hAnsi="Times New Roman" w:cs="Times New Roman"/>
      <w:sz w:val="28"/>
      <w:szCs w:val="28"/>
      <w:lang w:eastAsia="ru-RU"/>
    </w:rPr>
  </w:style>
  <w:style w:type="paragraph" w:customStyle="1" w:styleId="-6">
    <w:name w:val="Титул - дата"/>
    <w:uiPriority w:val="17"/>
    <w:qFormat/>
    <w:rsid w:val="00EB2856"/>
    <w:pPr>
      <w:widowControl w:val="0"/>
      <w:autoSpaceDE w:val="0"/>
      <w:autoSpaceDN w:val="0"/>
      <w:adjustRightInd w:val="0"/>
      <w:spacing w:before="1200" w:line="240" w:lineRule="auto"/>
      <w:jc w:val="center"/>
    </w:pPr>
    <w:rPr>
      <w:rFonts w:ascii="Times New Roman" w:eastAsia="Times New Roman" w:hAnsi="Times New Roman" w:cs="Times New Roman"/>
      <w:sz w:val="24"/>
      <w:szCs w:val="24"/>
      <w:lang w:eastAsia="ru-RU"/>
    </w:rPr>
  </w:style>
  <w:style w:type="paragraph" w:customStyle="1" w:styleId="-">
    <w:name w:val="Таблица - список нумерованный со скобкой"/>
    <w:uiPriority w:val="7"/>
    <w:qFormat/>
    <w:rsid w:val="00086AF4"/>
    <w:pPr>
      <w:numPr>
        <w:numId w:val="38"/>
      </w:numPr>
      <w:tabs>
        <w:tab w:val="left" w:pos="314"/>
      </w:tabs>
      <w:spacing w:after="0" w:line="240" w:lineRule="auto"/>
      <w:ind w:left="314" w:hanging="314"/>
    </w:pPr>
    <w:rPr>
      <w:rFonts w:ascii="Times New Roman" w:hAnsi="Times New Roman" w:cs="Times New Roman"/>
      <w:sz w:val="24"/>
      <w:szCs w:val="28"/>
      <w:lang w:bidi="en-US"/>
    </w:rPr>
  </w:style>
  <w:style w:type="character" w:customStyle="1" w:styleId="aff7">
    <w:name w:val="Курсив"/>
    <w:uiPriority w:val="1"/>
    <w:semiHidden/>
    <w:qFormat/>
    <w:rsid w:val="00502F1A"/>
    <w:rPr>
      <w:i/>
      <w:iCs/>
    </w:rPr>
  </w:style>
  <w:style w:type="paragraph" w:customStyle="1" w:styleId="-7">
    <w:name w:val="Титул - название работы"/>
    <w:qFormat/>
    <w:rsid w:val="008045F2"/>
    <w:pPr>
      <w:spacing w:after="0" w:line="240" w:lineRule="auto"/>
      <w:jc w:val="center"/>
    </w:pPr>
    <w:rPr>
      <w:rFonts w:ascii="Times New Roman" w:eastAsia="Times New Roman" w:hAnsi="Times New Roman" w:cs="Times New Roman"/>
      <w:caps/>
      <w:sz w:val="28"/>
      <w:szCs w:val="32"/>
      <w:lang w:eastAsia="ru-RU"/>
    </w:rPr>
  </w:style>
  <w:style w:type="paragraph" w:customStyle="1" w:styleId="-8">
    <w:name w:val="Титул - название дисциплины"/>
    <w:qFormat/>
    <w:rsid w:val="008045F2"/>
    <w:pPr>
      <w:widowControl w:val="0"/>
      <w:autoSpaceDE w:val="0"/>
      <w:autoSpaceDN w:val="0"/>
      <w:adjustRightInd w:val="0"/>
      <w:spacing w:before="100" w:beforeAutospacing="1" w:after="0" w:line="240" w:lineRule="auto"/>
      <w:jc w:val="center"/>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4246">
      <w:bodyDiv w:val="1"/>
      <w:marLeft w:val="0"/>
      <w:marRight w:val="0"/>
      <w:marTop w:val="0"/>
      <w:marBottom w:val="0"/>
      <w:divBdr>
        <w:top w:val="none" w:sz="0" w:space="0" w:color="auto"/>
        <w:left w:val="none" w:sz="0" w:space="0" w:color="auto"/>
        <w:bottom w:val="none" w:sz="0" w:space="0" w:color="auto"/>
        <w:right w:val="none" w:sz="0" w:space="0" w:color="auto"/>
      </w:divBdr>
    </w:div>
    <w:div w:id="618806687">
      <w:bodyDiv w:val="1"/>
      <w:marLeft w:val="0"/>
      <w:marRight w:val="0"/>
      <w:marTop w:val="0"/>
      <w:marBottom w:val="0"/>
      <w:divBdr>
        <w:top w:val="none" w:sz="0" w:space="0" w:color="auto"/>
        <w:left w:val="none" w:sz="0" w:space="0" w:color="auto"/>
        <w:bottom w:val="none" w:sz="0" w:space="0" w:color="auto"/>
        <w:right w:val="none" w:sz="0" w:space="0" w:color="auto"/>
      </w:divBdr>
    </w:div>
    <w:div w:id="1295216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on\Desktop\MdToWord\&#1064;&#1040;&#1041;&#1051;&#1054;&#1053;-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cat>
            <c:strRef>
              <c:f>Лист1!$A$2:$A$5</c:f>
              <c:strCache>
                <c:ptCount val="4"/>
                <c:pt idx="0">
                  <c:v>Категория 1</c:v>
                </c:pt>
                <c:pt idx="1">
                  <c:v>Категория 2</c:v>
                </c:pt>
                <c:pt idx="2">
                  <c:v>Категория 3</c:v>
                </c:pt>
                <c:pt idx="3">
                  <c:v>Категория 4</c:v>
                </c:pt>
              </c:strCache>
            </c:strRef>
          </c:cat>
          <c:val>
            <c:numRef>
              <c:f>Лист1!$B$2:$B$5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92D9-4946-A021-622B1B23BA76}"/>
            </c:ext>
          </c:extLst>
        </c:ser>
        <c:ser>
          <c:idx val="1"/>
          <c:order val="1"/>
          <c:tx>
            <c:strRef>
              <c:f>Лист1!$C$1</c:f>
              <c:strCache>
                <c:ptCount val="1"/>
                <c:pt idx="0">
                  <c:v>Ряд 2</c:v>
                </c:pt>
              </c:strCache>
            </c:strRef>
          </c:tx>
          <c:spPr>
            <a:solidFill>
              <a:schemeClr val="accent2"/>
            </a:solidFill>
            <a:ln>
              <a:noFill/>
            </a:ln>
            <a:effectLst/>
          </c:spPr>
          <c:invertIfNegative val="0"/>
          <c:cat>
            <c:strRef>
              <c:f>Лист1!$A$2:$A$5</c:f>
              <c:strCache>
                <c:ptCount val="4"/>
                <c:pt idx="0">
                  <c:v>Категория 1</c:v>
                </c:pt>
                <c:pt idx="1">
                  <c:v>Категория 2</c:v>
                </c:pt>
                <c:pt idx="2">
                  <c:v>Категория 3</c:v>
                </c:pt>
                <c:pt idx="3">
                  <c:v>Категория 4</c:v>
                </c:pt>
              </c:strCache>
            </c:strRef>
          </c:cat>
          <c:val>
            <c:numRef>
              <c:f>Лист1!$C$2:$C$5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92D9-4946-A021-622B1B23BA76}"/>
            </c:ext>
          </c:extLst>
        </c:ser>
        <c:ser>
          <c:idx val="2"/>
          <c:order val="2"/>
          <c:tx>
            <c:strRef>
              <c:f>Лист1!$D$1</c:f>
              <c:strCache>
                <c:ptCount val="1"/>
                <c:pt idx="0">
                  <c:v>Ряд 3</c:v>
                </c:pt>
              </c:strCache>
            </c:strRef>
          </c:tx>
          <c:spPr>
            <a:solidFill>
              <a:schemeClr val="accent3"/>
            </a:solidFill>
            <a:ln>
              <a:noFill/>
            </a:ln>
            <a:effectLst/>
          </c:spPr>
          <c:invertIfNegative val="0"/>
          <c:cat>
            <c:strRef>
              <c:f>Лист1!$A$2:$A$5</c:f>
              <c:strCache>
                <c:ptCount val="4"/>
                <c:pt idx="0">
                  <c:v>Категория 1</c:v>
                </c:pt>
                <c:pt idx="1">
                  <c:v>Категория 2</c:v>
                </c:pt>
                <c:pt idx="2">
                  <c:v>Категория 3</c:v>
                </c:pt>
                <c:pt idx="3">
                  <c:v>Категория 4</c:v>
                </c:pt>
              </c:strCache>
            </c:strRef>
          </c:cat>
          <c:val>
            <c:numRef>
              <c:f>Лист1!$D$2:$D$5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92D9-4946-A021-622B1B23BA76}"/>
            </c:ext>
          </c:extLst>
        </c:ser>
        <c:dLbls>
          <c:showLegendKey val="0"/>
          <c:showVal val="0"/>
          <c:showCatName val="0"/>
          <c:showSerName val="0"/>
          <c:showPercent val="0"/>
          <c:showBubbleSize val="0"/>
        </c:dLbls>
        <c:gapWidth val="219"/>
        <c:overlap val="-27"/>
        <c:axId val="1785989599"/>
        <c:axId val="1341027087"/>
      </c:barChart>
      <c:catAx>
        <c:axId val="1785989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41027087"/>
        <c:crosses val="autoZero"/>
        <c:auto val="1"/>
        <c:lblAlgn val="ctr"/>
        <c:lblOffset val="100"/>
        <c:noMultiLvlLbl val="0"/>
      </c:catAx>
      <c:valAx>
        <c:axId val="13410270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859895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cat>
            <c:strRef>
              <c:f>Лист1!$A$2:$A$5</c:f>
              <c:strCache>
                <c:ptCount val="4"/>
                <c:pt idx="0">
                  <c:v>Категория 1</c:v>
                </c:pt>
                <c:pt idx="1">
                  <c:v>Категория 2</c:v>
                </c:pt>
                <c:pt idx="2">
                  <c:v>Категория 3</c:v>
                </c:pt>
                <c:pt idx="3">
                  <c:v>Категория 4</c:v>
                </c:pt>
              </c:strCache>
            </c:strRef>
          </c:cat>
          <c:val>
            <c:numRef>
              <c:f>Лист1!$B$2:$B$5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4B3-4B2B-BBBE-DB4EF39962B6}"/>
            </c:ext>
          </c:extLst>
        </c:ser>
        <c:ser>
          <c:idx val="1"/>
          <c:order val="1"/>
          <c:tx>
            <c:strRef>
              <c:f>Лист1!$C$1</c:f>
              <c:strCache>
                <c:ptCount val="1"/>
                <c:pt idx="0">
                  <c:v>Ряд 2</c:v>
                </c:pt>
              </c:strCache>
            </c:strRef>
          </c:tx>
          <c:spPr>
            <a:solidFill>
              <a:schemeClr val="accent2"/>
            </a:solidFill>
            <a:ln>
              <a:noFill/>
            </a:ln>
            <a:effectLst/>
          </c:spPr>
          <c:invertIfNegative val="0"/>
          <c:cat>
            <c:strRef>
              <c:f>Лист1!$A$2:$A$5</c:f>
              <c:strCache>
                <c:ptCount val="4"/>
                <c:pt idx="0">
                  <c:v>Категория 1</c:v>
                </c:pt>
                <c:pt idx="1">
                  <c:v>Категория 2</c:v>
                </c:pt>
                <c:pt idx="2">
                  <c:v>Категория 3</c:v>
                </c:pt>
                <c:pt idx="3">
                  <c:v>Категория 4</c:v>
                </c:pt>
              </c:strCache>
            </c:strRef>
          </c:cat>
          <c:val>
            <c:numRef>
              <c:f>Лист1!$C$2:$C$5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4B3-4B2B-BBBE-DB4EF39962B6}"/>
            </c:ext>
          </c:extLst>
        </c:ser>
        <c:ser>
          <c:idx val="2"/>
          <c:order val="2"/>
          <c:tx>
            <c:strRef>
              <c:f>Лист1!$D$1</c:f>
              <c:strCache>
                <c:ptCount val="1"/>
                <c:pt idx="0">
                  <c:v>Ряд 3</c:v>
                </c:pt>
              </c:strCache>
            </c:strRef>
          </c:tx>
          <c:spPr>
            <a:solidFill>
              <a:schemeClr val="accent3"/>
            </a:solidFill>
            <a:ln>
              <a:noFill/>
            </a:ln>
            <a:effectLst/>
          </c:spPr>
          <c:invertIfNegative val="0"/>
          <c:cat>
            <c:strRef>
              <c:f>Лист1!$A$2:$A$5</c:f>
              <c:strCache>
                <c:ptCount val="4"/>
                <c:pt idx="0">
                  <c:v>Категория 1</c:v>
                </c:pt>
                <c:pt idx="1">
                  <c:v>Категория 2</c:v>
                </c:pt>
                <c:pt idx="2">
                  <c:v>Категория 3</c:v>
                </c:pt>
                <c:pt idx="3">
                  <c:v>Категория 4</c:v>
                </c:pt>
              </c:strCache>
            </c:strRef>
          </c:cat>
          <c:val>
            <c:numRef>
              <c:f>Лист1!$D$2:$D$5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4B3-4B2B-BBBE-DB4EF39962B6}"/>
            </c:ext>
          </c:extLst>
        </c:ser>
        <c:dLbls>
          <c:showLegendKey val="0"/>
          <c:showVal val="0"/>
          <c:showCatName val="0"/>
          <c:showSerName val="0"/>
          <c:showPercent val="0"/>
          <c:showBubbleSize val="0"/>
        </c:dLbls>
        <c:gapWidth val="219"/>
        <c:overlap val="-27"/>
        <c:axId val="1785989599"/>
        <c:axId val="1341027087"/>
      </c:barChart>
      <c:catAx>
        <c:axId val="1785989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41027087"/>
        <c:crosses val="autoZero"/>
        <c:auto val="1"/>
        <c:lblAlgn val="ctr"/>
        <c:lblOffset val="100"/>
        <c:noMultiLvlLbl val="0"/>
      </c:catAx>
      <c:valAx>
        <c:axId val="13410270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859895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D725C84CDD4F81A6D4FAEBF2199806"/>
        <w:category>
          <w:name w:val="Общие"/>
          <w:gallery w:val="placeholder"/>
        </w:category>
        <w:types>
          <w:type w:val="bbPlcHdr"/>
        </w:types>
        <w:behaviors>
          <w:behavior w:val="content"/>
        </w:behaviors>
        <w:guid w:val="{466AB98B-5373-4CB5-B3BA-92A060100FB1}"/>
      </w:docPartPr>
      <w:docPartBody>
        <w:p w:rsidR="007959EC" w:rsidRDefault="00000000">
          <w:pPr>
            <w:pStyle w:val="C6D725C84CDD4F81A6D4FAEBF2199806"/>
          </w:pPr>
          <w:r w:rsidRPr="001F4BAD">
            <w:rPr>
              <w:highlight w:val="lightGray"/>
            </w:rPr>
            <w:t>Выберите примерный шаблон для книги 1</w:t>
          </w:r>
          <w:r>
            <w:rPr>
              <w:highlight w:val="lightGray"/>
            </w:rPr>
            <w:t>–3</w:t>
          </w:r>
          <w:r w:rsidRPr="001F4BAD">
            <w:rPr>
              <w:highlight w:val="lightGray"/>
            </w:rPr>
            <w:t xml:space="preserve"> автор</w:t>
          </w:r>
          <w:r>
            <w:rPr>
              <w:highlight w:val="lightGray"/>
            </w:rPr>
            <w:t>ов</w:t>
          </w:r>
        </w:p>
      </w:docPartBody>
    </w:docPart>
    <w:docPart>
      <w:docPartPr>
        <w:name w:val="1421DEF60AA6437E8D0833F36E759F47"/>
        <w:category>
          <w:name w:val="Общие"/>
          <w:gallery w:val="placeholder"/>
        </w:category>
        <w:types>
          <w:type w:val="bbPlcHdr"/>
        </w:types>
        <w:behaviors>
          <w:behavior w:val="content"/>
        </w:behaviors>
        <w:guid w:val="{BB220D12-F25D-4E10-BD73-21C3A292D9C7}"/>
      </w:docPartPr>
      <w:docPartBody>
        <w:p w:rsidR="007959EC" w:rsidRDefault="00000000">
          <w:pPr>
            <w:pStyle w:val="1421DEF60AA6437E8D0833F36E759F47"/>
          </w:pPr>
          <w:r w:rsidRPr="005148FD">
            <w:rPr>
              <w:highlight w:val="lightGray"/>
            </w:rPr>
            <w:t>Выберите примерный шаблон для книги 4 авторов</w:t>
          </w:r>
        </w:p>
      </w:docPartBody>
    </w:docPart>
    <w:docPart>
      <w:docPartPr>
        <w:name w:val="918B8333B6C441D38990658A0E5B2B30"/>
        <w:category>
          <w:name w:val="Общие"/>
          <w:gallery w:val="placeholder"/>
        </w:category>
        <w:types>
          <w:type w:val="bbPlcHdr"/>
        </w:types>
        <w:behaviors>
          <w:behavior w:val="content"/>
        </w:behaviors>
        <w:guid w:val="{2635078D-E608-4C16-83FA-99A2D3987C8E}"/>
      </w:docPartPr>
      <w:docPartBody>
        <w:p w:rsidR="007959EC" w:rsidRDefault="00000000">
          <w:pPr>
            <w:pStyle w:val="918B8333B6C441D38990658A0E5B2B30"/>
          </w:pPr>
          <w:r w:rsidRPr="005148FD">
            <w:rPr>
              <w:highlight w:val="lightGray"/>
            </w:rPr>
            <w:t>Выберите примерный шаблон для книги 5 и более</w:t>
          </w:r>
          <w:r w:rsidRPr="005148FD">
            <w:t xml:space="preserve"> </w:t>
          </w:r>
          <w:r w:rsidRPr="005148FD">
            <w:rPr>
              <w:highlight w:val="lightGray"/>
            </w:rPr>
            <w:t>авторов</w:t>
          </w:r>
        </w:p>
      </w:docPartBody>
    </w:docPart>
    <w:docPart>
      <w:docPartPr>
        <w:name w:val="CAAFB058958C41DDA0AF20360FDB1B38"/>
        <w:category>
          <w:name w:val="Общие"/>
          <w:gallery w:val="placeholder"/>
        </w:category>
        <w:types>
          <w:type w:val="bbPlcHdr"/>
        </w:types>
        <w:behaviors>
          <w:behavior w:val="content"/>
        </w:behaviors>
        <w:guid w:val="{5AAFBB20-17BB-44BC-BB3B-DB87188D4CE3}"/>
      </w:docPartPr>
      <w:docPartBody>
        <w:p w:rsidR="007959EC" w:rsidRDefault="00000000">
          <w:pPr>
            <w:pStyle w:val="CAAFB058958C41DDA0AF20360FDB1B38"/>
          </w:pPr>
          <w:r w:rsidRPr="005148FD">
            <w:rPr>
              <w:rStyle w:val="a3"/>
              <w:highlight w:val="lightGray"/>
            </w:rPr>
            <w:t>Выберите примерный шаблон для книги с указанием редактора и издающей организации.</w:t>
          </w:r>
        </w:p>
      </w:docPartBody>
    </w:docPart>
    <w:docPart>
      <w:docPartPr>
        <w:name w:val="F9CD5CB36F71419299DBA5C129758283"/>
        <w:category>
          <w:name w:val="Общие"/>
          <w:gallery w:val="placeholder"/>
        </w:category>
        <w:types>
          <w:type w:val="bbPlcHdr"/>
        </w:types>
        <w:behaviors>
          <w:behavior w:val="content"/>
        </w:behaviors>
        <w:guid w:val="{092EF617-D2FA-4A56-AB11-6DF2A35C3B8C}"/>
      </w:docPartPr>
      <w:docPartBody>
        <w:p w:rsidR="007959EC" w:rsidRDefault="00000000">
          <w:pPr>
            <w:pStyle w:val="F9CD5CB36F71419299DBA5C129758283"/>
          </w:pPr>
          <w:r w:rsidRPr="005148FD">
            <w:rPr>
              <w:rStyle w:val="a3"/>
              <w:highlight w:val="lightGray"/>
            </w:rPr>
            <w:t>Выберите примерный шаблон для книги, имевшей два места издания.</w:t>
          </w:r>
        </w:p>
      </w:docPartBody>
    </w:docPart>
    <w:docPart>
      <w:docPartPr>
        <w:name w:val="7B644264C1A2484992DDF8F0CFD36F12"/>
        <w:category>
          <w:name w:val="Общие"/>
          <w:gallery w:val="placeholder"/>
        </w:category>
        <w:types>
          <w:type w:val="bbPlcHdr"/>
        </w:types>
        <w:behaviors>
          <w:behavior w:val="content"/>
        </w:behaviors>
        <w:guid w:val="{A8003444-C3D2-4BC2-8C5B-429747465E3A}"/>
      </w:docPartPr>
      <w:docPartBody>
        <w:p w:rsidR="007959EC" w:rsidRDefault="00000000">
          <w:pPr>
            <w:pStyle w:val="7B644264C1A2484992DDF8F0CFD36F12"/>
          </w:pPr>
          <w:r w:rsidRPr="005148FD">
            <w:rPr>
              <w:rStyle w:val="a3"/>
              <w:highlight w:val="lightGray"/>
            </w:rPr>
            <w:t>Выберите примерный шаблон описания одного тома из собрания сочинений.</w:t>
          </w:r>
        </w:p>
      </w:docPartBody>
    </w:docPart>
    <w:docPart>
      <w:docPartPr>
        <w:name w:val="665A415972AF4E60B639A98DADE91420"/>
        <w:category>
          <w:name w:val="Общие"/>
          <w:gallery w:val="placeholder"/>
        </w:category>
        <w:types>
          <w:type w:val="bbPlcHdr"/>
        </w:types>
        <w:behaviors>
          <w:behavior w:val="content"/>
        </w:behaviors>
        <w:guid w:val="{7C954E0E-510A-49DB-90BB-DBF8605358C9}"/>
      </w:docPartPr>
      <w:docPartBody>
        <w:p w:rsidR="007959EC" w:rsidRDefault="00000000">
          <w:pPr>
            <w:pStyle w:val="665A415972AF4E60B639A98DADE91420"/>
          </w:pPr>
          <w:r w:rsidRPr="005148FD">
            <w:rPr>
              <w:rStyle w:val="a3"/>
              <w:highlight w:val="lightGray"/>
            </w:rPr>
            <w:t>Выберите примерный шаблон описания статьи из сборника, имеющего название.</w:t>
          </w:r>
        </w:p>
      </w:docPartBody>
    </w:docPart>
    <w:docPart>
      <w:docPartPr>
        <w:name w:val="7A0F8CBE108F4113B10178F5F10AC195"/>
        <w:category>
          <w:name w:val="Общие"/>
          <w:gallery w:val="placeholder"/>
        </w:category>
        <w:types>
          <w:type w:val="bbPlcHdr"/>
        </w:types>
        <w:behaviors>
          <w:behavior w:val="content"/>
        </w:behaviors>
        <w:guid w:val="{FDB57E23-1597-4BBC-A15B-65C4983137A7}"/>
      </w:docPartPr>
      <w:docPartBody>
        <w:p w:rsidR="007959EC" w:rsidRDefault="00000000">
          <w:pPr>
            <w:pStyle w:val="7A0F8CBE108F4113B10178F5F10AC195"/>
          </w:pPr>
          <w:r w:rsidRPr="005148FD">
            <w:rPr>
              <w:rStyle w:val="a3"/>
              <w:highlight w:val="lightGray"/>
            </w:rPr>
            <w:t>Выберите примерный шаблон описания статьи из сборника, не имеющего названия.</w:t>
          </w:r>
        </w:p>
      </w:docPartBody>
    </w:docPart>
    <w:docPart>
      <w:docPartPr>
        <w:name w:val="AC2CCDF6AD834F379B26E1712BF7FC7A"/>
        <w:category>
          <w:name w:val="Общие"/>
          <w:gallery w:val="placeholder"/>
        </w:category>
        <w:types>
          <w:type w:val="bbPlcHdr"/>
        </w:types>
        <w:behaviors>
          <w:behavior w:val="content"/>
        </w:behaviors>
        <w:guid w:val="{1B100243-5DB2-4D05-B7B1-E28820C7DE37}"/>
      </w:docPartPr>
      <w:docPartBody>
        <w:p w:rsidR="007959EC" w:rsidRDefault="00000000">
          <w:pPr>
            <w:pStyle w:val="AC2CCDF6AD834F379B26E1712BF7FC7A"/>
          </w:pPr>
          <w:r w:rsidRPr="005148FD">
            <w:rPr>
              <w:rStyle w:val="a3"/>
              <w:highlight w:val="lightGray"/>
            </w:rPr>
            <w:t>Выберите примерный шаблон описания статьи из журнала/газеты.</w:t>
          </w:r>
        </w:p>
      </w:docPartBody>
    </w:docPart>
    <w:docPart>
      <w:docPartPr>
        <w:name w:val="E518855B08E641DBBCB1787D6964AECB"/>
        <w:category>
          <w:name w:val="Общие"/>
          <w:gallery w:val="placeholder"/>
        </w:category>
        <w:types>
          <w:type w:val="bbPlcHdr"/>
        </w:types>
        <w:behaviors>
          <w:behavior w:val="content"/>
        </w:behaviors>
        <w:guid w:val="{F5F1647A-1829-47C7-90FF-71E25FD0556E}"/>
      </w:docPartPr>
      <w:docPartBody>
        <w:p w:rsidR="007959EC" w:rsidRDefault="00000000">
          <w:pPr>
            <w:pStyle w:val="E518855B08E641DBBCB1787D6964AECB"/>
          </w:pPr>
          <w:r w:rsidRPr="005148FD">
            <w:rPr>
              <w:rStyle w:val="a3"/>
              <w:highlight w:val="lightGray"/>
            </w:rPr>
            <w:t>Выберите примерный шаблон описания патентных документов.</w:t>
          </w:r>
        </w:p>
      </w:docPartBody>
    </w:docPart>
    <w:docPart>
      <w:docPartPr>
        <w:name w:val="535DDB49D7CA43489960404FE4F925B5"/>
        <w:category>
          <w:name w:val="Общие"/>
          <w:gallery w:val="placeholder"/>
        </w:category>
        <w:types>
          <w:type w:val="bbPlcHdr"/>
        </w:types>
        <w:behaviors>
          <w:behavior w:val="content"/>
        </w:behaviors>
        <w:guid w:val="{E538DD31-8C91-4C3F-9DF4-E711867C3A15}"/>
      </w:docPartPr>
      <w:docPartBody>
        <w:p w:rsidR="007959EC" w:rsidRDefault="00000000">
          <w:pPr>
            <w:pStyle w:val="535DDB49D7CA43489960404FE4F925B5"/>
          </w:pPr>
          <w:r w:rsidRPr="005148FD">
            <w:rPr>
              <w:rStyle w:val="a3"/>
              <w:highlight w:val="lightGray"/>
            </w:rPr>
            <w:t>Выберите примерный шаблон описания автореферата диссертации и диссертации.</w:t>
          </w:r>
        </w:p>
      </w:docPartBody>
    </w:docPart>
    <w:docPart>
      <w:docPartPr>
        <w:name w:val="26885FA9DEAF4F81870ADD3356870F5D"/>
        <w:category>
          <w:name w:val="Общие"/>
          <w:gallery w:val="placeholder"/>
        </w:category>
        <w:types>
          <w:type w:val="bbPlcHdr"/>
        </w:types>
        <w:behaviors>
          <w:behavior w:val="content"/>
        </w:behaviors>
        <w:guid w:val="{6942F05F-815C-4989-8FBE-E545B0FEC911}"/>
      </w:docPartPr>
      <w:docPartBody>
        <w:p w:rsidR="007959EC" w:rsidRDefault="00000000">
          <w:pPr>
            <w:pStyle w:val="26885FA9DEAF4F81870ADD3356870F5D"/>
          </w:pPr>
          <w:r w:rsidRPr="005148FD">
            <w:rPr>
              <w:rStyle w:val="a3"/>
              <w:highlight w:val="lightGray"/>
            </w:rPr>
            <w:t>Выберите примерный шаблон описания ГОСТ.</w:t>
          </w:r>
        </w:p>
      </w:docPartBody>
    </w:docPart>
    <w:docPart>
      <w:docPartPr>
        <w:name w:val="2B46A63FA83A47A18010445E966664A9"/>
        <w:category>
          <w:name w:val="Общие"/>
          <w:gallery w:val="placeholder"/>
        </w:category>
        <w:types>
          <w:type w:val="bbPlcHdr"/>
        </w:types>
        <w:behaviors>
          <w:behavior w:val="content"/>
        </w:behaviors>
        <w:guid w:val="{705B82F0-56CF-4866-A624-4B95D9B49E48}"/>
      </w:docPartPr>
      <w:docPartBody>
        <w:p w:rsidR="007959EC" w:rsidRDefault="00000000">
          <w:pPr>
            <w:pStyle w:val="2B46A63FA83A47A18010445E966664A9"/>
          </w:pPr>
          <w:r w:rsidRPr="005148FD">
            <w:rPr>
              <w:rStyle w:val="a3"/>
              <w:highlight w:val="lightGray"/>
            </w:rPr>
            <w:t>Выберите примерный шаблон описания научной работы.</w:t>
          </w:r>
        </w:p>
      </w:docPartBody>
    </w:docPart>
    <w:docPart>
      <w:docPartPr>
        <w:name w:val="F675BEA6B474446BA8E8D5F18844807B"/>
        <w:category>
          <w:name w:val="Общие"/>
          <w:gallery w:val="placeholder"/>
        </w:category>
        <w:types>
          <w:type w:val="bbPlcHdr"/>
        </w:types>
        <w:behaviors>
          <w:behavior w:val="content"/>
        </w:behaviors>
        <w:guid w:val="{E5F51281-2B59-44EF-BA93-EE3255AB10AD}"/>
      </w:docPartPr>
      <w:docPartBody>
        <w:p w:rsidR="007959EC" w:rsidRDefault="00000000">
          <w:pPr>
            <w:pStyle w:val="F675BEA6B474446BA8E8D5F18844807B"/>
          </w:pPr>
          <w:r w:rsidRPr="005148FD">
            <w:rPr>
              <w:rStyle w:val="a3"/>
              <w:highlight w:val="lightGray"/>
            </w:rPr>
            <w:t>Выберите примерный шаблон описания материалов совещаний и конференций.</w:t>
          </w:r>
        </w:p>
      </w:docPartBody>
    </w:docPart>
    <w:docPart>
      <w:docPartPr>
        <w:name w:val="0A36DF2ADF39450BAF75D17DD33F7EE6"/>
        <w:category>
          <w:name w:val="Общие"/>
          <w:gallery w:val="placeholder"/>
        </w:category>
        <w:types>
          <w:type w:val="bbPlcHdr"/>
        </w:types>
        <w:behaviors>
          <w:behavior w:val="content"/>
        </w:behaviors>
        <w:guid w:val="{849A1CFF-21CB-412F-AE45-A67193778BE4}"/>
      </w:docPartPr>
      <w:docPartBody>
        <w:p w:rsidR="007959EC" w:rsidRDefault="00000000">
          <w:pPr>
            <w:pStyle w:val="0A36DF2ADF39450BAF75D17DD33F7EE6"/>
          </w:pPr>
          <w:r w:rsidRPr="005148FD">
            <w:rPr>
              <w:rStyle w:val="a3"/>
              <w:highlight w:val="lightGray"/>
            </w:rPr>
            <w:t>Выберите примерный шаблон описания электронных ресурсов.</w:t>
          </w:r>
        </w:p>
      </w:docPartBody>
    </w:docPart>
    <w:docPart>
      <w:docPartPr>
        <w:name w:val="EDBB1CBD0997497C888A056F1FAAB135"/>
        <w:category>
          <w:name w:val="Общие"/>
          <w:gallery w:val="placeholder"/>
        </w:category>
        <w:types>
          <w:type w:val="bbPlcHdr"/>
        </w:types>
        <w:behaviors>
          <w:behavior w:val="content"/>
        </w:behaviors>
        <w:guid w:val="{057A292B-7989-4591-BF55-7F3E5DBD7E64}"/>
      </w:docPartPr>
      <w:docPartBody>
        <w:p w:rsidR="007959EC" w:rsidRDefault="00000000">
          <w:pPr>
            <w:pStyle w:val="EDBB1CBD0997497C888A056F1FAAB135"/>
          </w:pPr>
          <w:r w:rsidRPr="005148FD">
            <w:rPr>
              <w:rStyle w:val="a3"/>
              <w:highlight w:val="lightGray"/>
            </w:rPr>
            <w:t>Выберите примерный шаблон описания промышленного каталога.</w:t>
          </w:r>
        </w:p>
      </w:docPartBody>
    </w:docPart>
    <w:docPart>
      <w:docPartPr>
        <w:name w:val="353332C0055E46079DE2E021B2E326A4"/>
        <w:category>
          <w:name w:val="Общие"/>
          <w:gallery w:val="placeholder"/>
        </w:category>
        <w:types>
          <w:type w:val="bbPlcHdr"/>
        </w:types>
        <w:behaviors>
          <w:behavior w:val="content"/>
        </w:behaviors>
        <w:guid w:val="{95F03CC7-7945-42FF-AB3D-FFB1B5DE3EC7}"/>
      </w:docPartPr>
      <w:docPartBody>
        <w:p w:rsidR="007959EC" w:rsidRDefault="00000000">
          <w:pPr>
            <w:pStyle w:val="353332C0055E46079DE2E021B2E326A4"/>
          </w:pPr>
          <w:r w:rsidRPr="005148FD">
            <w:rPr>
              <w:rStyle w:val="a3"/>
              <w:highlight w:val="lightGray"/>
            </w:rPr>
            <w:t>Выберите примерный шаблон описания правил и законодательных материалов.</w:t>
          </w:r>
        </w:p>
      </w:docPartBody>
    </w:docPart>
    <w:docPart>
      <w:docPartPr>
        <w:name w:val="09C894301DE54907B7FA285F4F3A6C79"/>
        <w:category>
          <w:name w:val="Общие"/>
          <w:gallery w:val="placeholder"/>
        </w:category>
        <w:types>
          <w:type w:val="bbPlcHdr"/>
        </w:types>
        <w:behaviors>
          <w:behavior w:val="content"/>
        </w:behaviors>
        <w:guid w:val="{08BB6158-45DD-431C-B918-F588F280AC4C}"/>
      </w:docPartPr>
      <w:docPartBody>
        <w:p w:rsidR="007959EC" w:rsidRDefault="00000000">
          <w:pPr>
            <w:pStyle w:val="09C894301DE54907B7FA285F4F3A6C79"/>
          </w:pPr>
          <w:r w:rsidRPr="005148FD">
            <w:rPr>
              <w:rStyle w:val="a3"/>
              <w:highlight w:val="lightGray"/>
            </w:rPr>
            <w:t>Выберите примерный шаблон описания иностранного источника.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41"/>
    <w:rsid w:val="00116489"/>
    <w:rsid w:val="00542726"/>
    <w:rsid w:val="007959EC"/>
    <w:rsid w:val="00915141"/>
    <w:rsid w:val="00BF38EF"/>
    <w:rsid w:val="00E06F1B"/>
    <w:rsid w:val="00F718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D725C84CDD4F81A6D4FAEBF2199806">
    <w:name w:val="C6D725C84CDD4F81A6D4FAEBF2199806"/>
  </w:style>
  <w:style w:type="paragraph" w:customStyle="1" w:styleId="1421DEF60AA6437E8D0833F36E759F47">
    <w:name w:val="1421DEF60AA6437E8D0833F36E759F47"/>
  </w:style>
  <w:style w:type="paragraph" w:customStyle="1" w:styleId="918B8333B6C441D38990658A0E5B2B30">
    <w:name w:val="918B8333B6C441D38990658A0E5B2B30"/>
  </w:style>
  <w:style w:type="character" w:styleId="a3">
    <w:name w:val="Placeholder Text"/>
    <w:basedOn w:val="a0"/>
    <w:uiPriority w:val="99"/>
    <w:semiHidden/>
    <w:rPr>
      <w:color w:val="808080"/>
    </w:rPr>
  </w:style>
  <w:style w:type="paragraph" w:customStyle="1" w:styleId="CAAFB058958C41DDA0AF20360FDB1B38">
    <w:name w:val="CAAFB058958C41DDA0AF20360FDB1B38"/>
  </w:style>
  <w:style w:type="paragraph" w:customStyle="1" w:styleId="F9CD5CB36F71419299DBA5C129758283">
    <w:name w:val="F9CD5CB36F71419299DBA5C129758283"/>
  </w:style>
  <w:style w:type="paragraph" w:customStyle="1" w:styleId="7B644264C1A2484992DDF8F0CFD36F12">
    <w:name w:val="7B644264C1A2484992DDF8F0CFD36F12"/>
  </w:style>
  <w:style w:type="paragraph" w:customStyle="1" w:styleId="665A415972AF4E60B639A98DADE91420">
    <w:name w:val="665A415972AF4E60B639A98DADE91420"/>
  </w:style>
  <w:style w:type="paragraph" w:customStyle="1" w:styleId="7A0F8CBE108F4113B10178F5F10AC195">
    <w:name w:val="7A0F8CBE108F4113B10178F5F10AC195"/>
  </w:style>
  <w:style w:type="paragraph" w:customStyle="1" w:styleId="AC2CCDF6AD834F379B26E1712BF7FC7A">
    <w:name w:val="AC2CCDF6AD834F379B26E1712BF7FC7A"/>
  </w:style>
  <w:style w:type="paragraph" w:customStyle="1" w:styleId="E518855B08E641DBBCB1787D6964AECB">
    <w:name w:val="E518855B08E641DBBCB1787D6964AECB"/>
  </w:style>
  <w:style w:type="paragraph" w:customStyle="1" w:styleId="535DDB49D7CA43489960404FE4F925B5">
    <w:name w:val="535DDB49D7CA43489960404FE4F925B5"/>
  </w:style>
  <w:style w:type="paragraph" w:customStyle="1" w:styleId="26885FA9DEAF4F81870ADD3356870F5D">
    <w:name w:val="26885FA9DEAF4F81870ADD3356870F5D"/>
  </w:style>
  <w:style w:type="paragraph" w:customStyle="1" w:styleId="2B46A63FA83A47A18010445E966664A9">
    <w:name w:val="2B46A63FA83A47A18010445E966664A9"/>
  </w:style>
  <w:style w:type="paragraph" w:customStyle="1" w:styleId="F675BEA6B474446BA8E8D5F18844807B">
    <w:name w:val="F675BEA6B474446BA8E8D5F18844807B"/>
  </w:style>
  <w:style w:type="paragraph" w:customStyle="1" w:styleId="0A36DF2ADF39450BAF75D17DD33F7EE6">
    <w:name w:val="0A36DF2ADF39450BAF75D17DD33F7EE6"/>
  </w:style>
  <w:style w:type="paragraph" w:customStyle="1" w:styleId="EDBB1CBD0997497C888A056F1FAAB135">
    <w:name w:val="EDBB1CBD0997497C888A056F1FAAB135"/>
  </w:style>
  <w:style w:type="paragraph" w:customStyle="1" w:styleId="353332C0055E46079DE2E021B2E326A4">
    <w:name w:val="353332C0055E46079DE2E021B2E326A4"/>
  </w:style>
  <w:style w:type="paragraph" w:customStyle="1" w:styleId="09C894301DE54907B7FA285F4F3A6C79">
    <w:name w:val="09C894301DE54907B7FA285F4F3A6C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ГУАП">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B9B25-E9D8-47B8-8583-9953281CD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ШАБЛОН-2.dotx</Template>
  <TotalTime>4</TotalTime>
  <Pages>11</Pages>
  <Words>1184</Words>
  <Characters>6753</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Elon</dc:creator>
  <cp:keywords/>
  <dc:description/>
  <cp:lastModifiedBy>Sergey S</cp:lastModifiedBy>
  <cp:revision>3</cp:revision>
  <dcterms:created xsi:type="dcterms:W3CDTF">2026-03-18T06:46:00Z</dcterms:created>
  <dcterms:modified xsi:type="dcterms:W3CDTF">2026-03-18T07:07:00Z</dcterms:modified>
</cp:coreProperties>
</file>